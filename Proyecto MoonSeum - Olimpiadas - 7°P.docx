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D4B4" w:themeColor="accent6" w:themeTint="66"/>
  <w:body>
    <w:p w14:paraId="1312FBCA" w14:textId="7B409B74" w:rsidR="00C6554A" w:rsidRPr="006550E6" w:rsidRDefault="00B87CE6" w:rsidP="00C6554A">
      <w:pPr>
        <w:pStyle w:val="Foto"/>
        <w:rPr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4AEA9103" wp14:editId="0C053BE5">
            <wp:simplePos x="0" y="0"/>
            <wp:positionH relativeFrom="page">
              <wp:align>right</wp:align>
            </wp:positionH>
            <wp:positionV relativeFrom="paragraph">
              <wp:posOffset>497560</wp:posOffset>
            </wp:positionV>
            <wp:extent cx="7169785" cy="410337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7" b="14306"/>
                    <a:stretch/>
                  </pic:blipFill>
                  <pic:spPr bwMode="auto">
                    <a:xfrm>
                      <a:off x="0" y="0"/>
                      <a:ext cx="7169785" cy="410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224DC" w14:textId="596E65B4" w:rsidR="00C6554A" w:rsidRPr="006550E6" w:rsidRDefault="00DF5D02" w:rsidP="00217EB0">
      <w:pPr>
        <w:pStyle w:val="Ttulo"/>
        <w:ind w:left="720" w:hanging="720"/>
        <w:rPr>
          <w:b/>
          <w:bCs/>
          <w:noProof/>
          <w:color w:val="000000" w:themeColor="text1"/>
        </w:rPr>
      </w:pPr>
      <w:r w:rsidRPr="006550E6">
        <w:rPr>
          <w:b/>
          <w:bCs/>
          <w:noProof/>
          <w:color w:val="000000" w:themeColor="text1"/>
        </w:rPr>
        <w:t>Moon</w:t>
      </w:r>
      <w:r w:rsidR="006550E6">
        <w:rPr>
          <w:b/>
          <w:bCs/>
          <w:noProof/>
          <w:color w:val="000000" w:themeColor="text1"/>
        </w:rPr>
        <w:t>Seum</w:t>
      </w:r>
    </w:p>
    <w:p w14:paraId="1C5CF9C5" w14:textId="1001DA33" w:rsidR="00C6554A" w:rsidRPr="006550E6" w:rsidRDefault="00DF5D02" w:rsidP="00C6554A">
      <w:pPr>
        <w:pStyle w:val="Subttulo"/>
        <w:rPr>
          <w:noProof/>
          <w:color w:val="000000" w:themeColor="text1"/>
        </w:rPr>
      </w:pPr>
      <w:r w:rsidRPr="006550E6">
        <w:rPr>
          <w:noProof/>
          <w:color w:val="000000" w:themeColor="text1"/>
        </w:rPr>
        <w:t>Proyecto semestral</w:t>
      </w:r>
    </w:p>
    <w:p w14:paraId="67F38A91" w14:textId="47A61E58" w:rsidR="00DF5D02" w:rsidRPr="00B87CE6" w:rsidRDefault="00DF5D02" w:rsidP="00C6554A">
      <w:pPr>
        <w:pStyle w:val="Informacindecontacto"/>
        <w:rPr>
          <w:b/>
          <w:bCs/>
          <w:noProof/>
          <w:color w:val="000000" w:themeColor="text1"/>
          <w:szCs w:val="24"/>
          <w:lang w:val="es-AR"/>
        </w:rPr>
      </w:pPr>
      <w:r w:rsidRPr="006550E6">
        <w:rPr>
          <w:b/>
          <w:bCs/>
          <w:noProof/>
          <w:color w:val="000000" w:themeColor="text1"/>
          <w:szCs w:val="24"/>
        </w:rPr>
        <w:t>Instituto Técnico La Falda</w:t>
      </w:r>
      <w:r w:rsidR="00C6554A" w:rsidRPr="006550E6">
        <w:rPr>
          <w:b/>
          <w:bCs/>
          <w:noProof/>
          <w:color w:val="000000" w:themeColor="text1"/>
          <w:szCs w:val="24"/>
          <w:lang w:bidi="es-ES"/>
        </w:rPr>
        <w:t xml:space="preserve"> | </w:t>
      </w:r>
      <w:r w:rsidRPr="006550E6">
        <w:rPr>
          <w:b/>
          <w:bCs/>
          <w:noProof/>
          <w:color w:val="000000" w:themeColor="text1"/>
          <w:szCs w:val="24"/>
        </w:rPr>
        <w:t>7mo Programaci</w:t>
      </w:r>
      <w:r w:rsidR="00E37F89" w:rsidRPr="006550E6">
        <w:rPr>
          <w:b/>
          <w:bCs/>
          <w:noProof/>
          <w:color w:val="000000" w:themeColor="text1"/>
          <w:szCs w:val="24"/>
        </w:rPr>
        <w:t>ó</w:t>
      </w:r>
      <w:r w:rsidRPr="006550E6">
        <w:rPr>
          <w:b/>
          <w:bCs/>
          <w:noProof/>
          <w:color w:val="000000" w:themeColor="text1"/>
          <w:szCs w:val="24"/>
        </w:rPr>
        <w:t>n</w:t>
      </w:r>
    </w:p>
    <w:p w14:paraId="0CE57A2A" w14:textId="5A8C511B" w:rsidR="00DF5D02" w:rsidRPr="006550E6" w:rsidRDefault="00DF5D02" w:rsidP="00C6554A">
      <w:pPr>
        <w:pStyle w:val="Informacindecontacto"/>
        <w:rPr>
          <w:b/>
          <w:bCs/>
          <w:noProof/>
          <w:color w:val="000000" w:themeColor="text1"/>
          <w:szCs w:val="24"/>
        </w:rPr>
      </w:pPr>
    </w:p>
    <w:p w14:paraId="7ADB3AEC" w14:textId="47705C3B" w:rsidR="00DF5D02" w:rsidRPr="006550E6" w:rsidRDefault="00DF5D02" w:rsidP="00DF5D02">
      <w:pPr>
        <w:pStyle w:val="Informacindecontacto"/>
        <w:jc w:val="left"/>
        <w:rPr>
          <w:b/>
          <w:bCs/>
          <w:noProof/>
          <w:color w:val="000000" w:themeColor="text1"/>
          <w:szCs w:val="24"/>
        </w:rPr>
      </w:pPr>
    </w:p>
    <w:p w14:paraId="3C8F1DDF" w14:textId="1307FD8D" w:rsidR="00DF5D02" w:rsidRPr="006550E6" w:rsidRDefault="00DF5D02" w:rsidP="00DF5D02">
      <w:pPr>
        <w:pStyle w:val="Informacindecontacto"/>
        <w:jc w:val="left"/>
        <w:rPr>
          <w:b/>
          <w:bCs/>
          <w:noProof/>
          <w:color w:val="000000" w:themeColor="text1"/>
          <w:szCs w:val="24"/>
        </w:rPr>
      </w:pPr>
      <w:r w:rsidRPr="006550E6">
        <w:rPr>
          <w:b/>
          <w:bCs/>
          <w:noProof/>
          <w:color w:val="000000" w:themeColor="text1"/>
          <w:szCs w:val="24"/>
        </w:rPr>
        <w:t>Alumnos:</w:t>
      </w:r>
    </w:p>
    <w:p w14:paraId="2E9F7B6F" w14:textId="73F54628" w:rsidR="00DF5D02" w:rsidRPr="006550E6" w:rsidRDefault="00DF5D02" w:rsidP="00DF5D02">
      <w:pPr>
        <w:pStyle w:val="Informacindecontacto"/>
        <w:numPr>
          <w:ilvl w:val="0"/>
          <w:numId w:val="16"/>
        </w:numPr>
        <w:jc w:val="left"/>
        <w:rPr>
          <w:noProof/>
          <w:color w:val="000000" w:themeColor="text1"/>
          <w:szCs w:val="24"/>
        </w:rPr>
      </w:pPr>
      <w:r w:rsidRPr="006550E6">
        <w:rPr>
          <w:noProof/>
          <w:color w:val="000000" w:themeColor="text1"/>
          <w:szCs w:val="24"/>
        </w:rPr>
        <w:t>Mondino, Joaquin</w:t>
      </w:r>
    </w:p>
    <w:p w14:paraId="239152A9" w14:textId="5B6E0D16" w:rsidR="00DF5D02" w:rsidRPr="006550E6" w:rsidRDefault="00205452" w:rsidP="00DF5D02">
      <w:pPr>
        <w:pStyle w:val="Informacindecontacto"/>
        <w:numPr>
          <w:ilvl w:val="0"/>
          <w:numId w:val="16"/>
        </w:numPr>
        <w:jc w:val="left"/>
        <w:rPr>
          <w:noProof/>
          <w:color w:val="000000" w:themeColor="text1"/>
          <w:szCs w:val="24"/>
        </w:rPr>
      </w:pPr>
      <w:r w:rsidRPr="006550E6">
        <w:rPr>
          <w:noProof/>
          <w:color w:val="000000" w:themeColor="text1"/>
          <w:szCs w:val="24"/>
        </w:rPr>
        <w:t>Quiroga, Gabriel</w:t>
      </w:r>
    </w:p>
    <w:p w14:paraId="27F8F323" w14:textId="7A4204FD" w:rsidR="00205452" w:rsidRPr="006550E6" w:rsidRDefault="00205452" w:rsidP="00DF5D02">
      <w:pPr>
        <w:pStyle w:val="Informacindecontacto"/>
        <w:numPr>
          <w:ilvl w:val="0"/>
          <w:numId w:val="16"/>
        </w:numPr>
        <w:jc w:val="left"/>
        <w:rPr>
          <w:noProof/>
          <w:color w:val="000000" w:themeColor="text1"/>
          <w:szCs w:val="24"/>
        </w:rPr>
      </w:pPr>
      <w:r w:rsidRPr="006550E6">
        <w:rPr>
          <w:noProof/>
          <w:color w:val="000000" w:themeColor="text1"/>
          <w:szCs w:val="24"/>
        </w:rPr>
        <w:t>Spadoni de los R</w:t>
      </w:r>
      <w:r w:rsidR="00EE114B" w:rsidRPr="006550E6">
        <w:rPr>
          <w:noProof/>
          <w:color w:val="000000" w:themeColor="text1"/>
          <w:szCs w:val="24"/>
        </w:rPr>
        <w:t>í</w:t>
      </w:r>
      <w:r w:rsidRPr="006550E6">
        <w:rPr>
          <w:noProof/>
          <w:color w:val="000000" w:themeColor="text1"/>
          <w:szCs w:val="24"/>
        </w:rPr>
        <w:t>os, Gino</w:t>
      </w:r>
    </w:p>
    <w:p w14:paraId="35E6B8FC" w14:textId="26821886" w:rsidR="00C6554A" w:rsidRPr="006550E6" w:rsidRDefault="00C6554A" w:rsidP="00C6554A">
      <w:pPr>
        <w:pStyle w:val="Informacindecontacto"/>
        <w:rPr>
          <w:noProof/>
          <w:color w:val="000000" w:themeColor="text1"/>
        </w:rPr>
      </w:pPr>
      <w:r w:rsidRPr="006550E6">
        <w:rPr>
          <w:noProof/>
          <w:color w:val="000000" w:themeColor="text1"/>
          <w:lang w:bidi="es-ES"/>
        </w:rPr>
        <w:br w:type="page"/>
      </w:r>
    </w:p>
    <w:p w14:paraId="2D39FB6C" w14:textId="246F3C7F" w:rsidR="00A1594C" w:rsidRPr="006550E6" w:rsidRDefault="008F1ED6" w:rsidP="00A1594C">
      <w:pPr>
        <w:pBdr>
          <w:bottom w:val="single" w:sz="8" w:space="1" w:color="7030A0"/>
        </w:pBdr>
        <w:jc w:val="center"/>
        <w:rPr>
          <w:rFonts w:cs="Arial"/>
          <w:noProof/>
          <w:color w:val="000000" w:themeColor="text1"/>
          <w:sz w:val="48"/>
          <w:szCs w:val="48"/>
        </w:rPr>
      </w:pPr>
      <w:r w:rsidRPr="006550E6">
        <w:rPr>
          <w:rFonts w:cs="Arial"/>
          <w:noProof/>
          <w:color w:val="000000" w:themeColor="text1"/>
          <w:sz w:val="48"/>
          <w:szCs w:val="48"/>
        </w:rPr>
        <w:lastRenderedPageBreak/>
        <w:t>Indice</w:t>
      </w:r>
    </w:p>
    <w:p w14:paraId="2CF50258" w14:textId="77777777" w:rsidR="00A1594C" w:rsidRPr="006550E6" w:rsidRDefault="00A1594C">
      <w:pPr>
        <w:pStyle w:val="TDC1"/>
        <w:tabs>
          <w:tab w:val="right" w:leader="underscore" w:pos="8296"/>
        </w:tabs>
        <w:rPr>
          <w:rFonts w:cs="Arial"/>
          <w:noProof/>
          <w:color w:val="000000" w:themeColor="text1"/>
        </w:rPr>
      </w:pPr>
    </w:p>
    <w:p w14:paraId="2BA9381F" w14:textId="5A709AF1" w:rsidR="007739DC" w:rsidRPr="006550E6" w:rsidRDefault="007739DC">
      <w:pPr>
        <w:pStyle w:val="TDC1"/>
        <w:tabs>
          <w:tab w:val="right" w:leader="underscore" w:pos="8296"/>
        </w:tabs>
        <w:rPr>
          <w:rFonts w:eastAsiaTheme="minorEastAsia"/>
          <w:b w:val="0"/>
          <w:bCs w:val="0"/>
          <w:i w:val="0"/>
          <w:iCs w:val="0"/>
          <w:noProof/>
          <w:color w:val="000000" w:themeColor="text1"/>
          <w:sz w:val="22"/>
          <w:szCs w:val="22"/>
          <w:lang w:val="es-AR" w:eastAsia="es-AR"/>
        </w:rPr>
      </w:pPr>
      <w:r w:rsidRPr="006550E6">
        <w:rPr>
          <w:rFonts w:cs="Arial"/>
          <w:noProof/>
          <w:color w:val="000000" w:themeColor="text1"/>
        </w:rPr>
        <w:fldChar w:fldCharType="begin"/>
      </w:r>
      <w:r w:rsidRPr="006550E6">
        <w:rPr>
          <w:rFonts w:cs="Arial"/>
          <w:noProof/>
          <w:color w:val="000000" w:themeColor="text1"/>
        </w:rPr>
        <w:instrText xml:space="preserve"> TOC \o "1-3" \h \z \u </w:instrText>
      </w:r>
      <w:r w:rsidRPr="006550E6">
        <w:rPr>
          <w:rFonts w:cs="Arial"/>
          <w:noProof/>
          <w:color w:val="000000" w:themeColor="text1"/>
        </w:rPr>
        <w:fldChar w:fldCharType="separate"/>
      </w:r>
      <w:hyperlink w:anchor="_Toc106729955" w:history="1">
        <w:r w:rsidRPr="006550E6">
          <w:rPr>
            <w:rStyle w:val="Hipervnculo"/>
            <w:noProof/>
            <w:color w:val="000000" w:themeColor="text1"/>
          </w:rPr>
          <w:t>Moon</w:t>
        </w:r>
        <w:r w:rsidR="00A1594C" w:rsidRPr="006550E6">
          <w:rPr>
            <w:rStyle w:val="Hipervnculo"/>
            <w:noProof/>
            <w:color w:val="000000" w:themeColor="text1"/>
          </w:rPr>
          <w:t>D</w:t>
        </w:r>
        <w:r w:rsidRPr="006550E6">
          <w:rPr>
            <w:rStyle w:val="Hipervnculo"/>
            <w:noProof/>
            <w:color w:val="000000" w:themeColor="text1"/>
          </w:rPr>
          <w:t>rive</w:t>
        </w:r>
        <w:r w:rsidRPr="006550E6">
          <w:rPr>
            <w:noProof/>
            <w:webHidden/>
            <w:color w:val="000000" w:themeColor="text1"/>
          </w:rPr>
          <w:tab/>
        </w:r>
        <w:r w:rsidRPr="006550E6">
          <w:rPr>
            <w:noProof/>
            <w:webHidden/>
            <w:color w:val="000000" w:themeColor="text1"/>
          </w:rPr>
          <w:fldChar w:fldCharType="begin"/>
        </w:r>
        <w:r w:rsidRPr="006550E6">
          <w:rPr>
            <w:noProof/>
            <w:webHidden/>
            <w:color w:val="000000" w:themeColor="text1"/>
          </w:rPr>
          <w:instrText xml:space="preserve"> PAGEREF _Toc106729955 \h </w:instrText>
        </w:r>
        <w:r w:rsidRPr="006550E6">
          <w:rPr>
            <w:noProof/>
            <w:webHidden/>
            <w:color w:val="000000" w:themeColor="text1"/>
          </w:rPr>
        </w:r>
        <w:r w:rsidRPr="006550E6">
          <w:rPr>
            <w:noProof/>
            <w:webHidden/>
            <w:color w:val="000000" w:themeColor="text1"/>
          </w:rPr>
          <w:fldChar w:fldCharType="separate"/>
        </w:r>
        <w:r w:rsidRPr="006550E6">
          <w:rPr>
            <w:noProof/>
            <w:webHidden/>
            <w:color w:val="000000" w:themeColor="text1"/>
          </w:rPr>
          <w:t>2</w:t>
        </w:r>
        <w:r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01A54700" w14:textId="0A162ACB" w:rsidR="00A1594C" w:rsidRPr="006550E6" w:rsidRDefault="00000000" w:rsidP="00A1594C">
      <w:pPr>
        <w:pStyle w:val="TDC2"/>
        <w:tabs>
          <w:tab w:val="left" w:pos="720"/>
          <w:tab w:val="right" w:leader="underscore" w:pos="8296"/>
        </w:tabs>
        <w:rPr>
          <w:noProof/>
          <w:color w:val="000000" w:themeColor="text1"/>
        </w:rPr>
      </w:pPr>
      <w:hyperlink w:anchor="_Toc106729956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Idea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_Toc106729956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2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1969EC69" w14:textId="0F746E7D" w:rsidR="00A1594C" w:rsidRPr="006550E6" w:rsidRDefault="00000000" w:rsidP="00A1594C">
      <w:pPr>
        <w:pStyle w:val="TDC2"/>
        <w:tabs>
          <w:tab w:val="left" w:pos="720"/>
          <w:tab w:val="right" w:leader="underscore" w:pos="8296"/>
        </w:tabs>
        <w:rPr>
          <w:noProof/>
          <w:color w:val="000000" w:themeColor="text1"/>
        </w:rPr>
      </w:pPr>
      <w:hyperlink w:anchor="_Toc106729957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Herramientas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_Toc106729957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2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6BCBBCBA" w14:textId="25261D9B" w:rsidR="00A1594C" w:rsidRPr="006550E6" w:rsidRDefault="00000000" w:rsidP="00A1594C">
      <w:pPr>
        <w:pStyle w:val="TDC2"/>
        <w:tabs>
          <w:tab w:val="left" w:pos="720"/>
          <w:tab w:val="right" w:leader="underscore" w:pos="8296"/>
        </w:tabs>
        <w:rPr>
          <w:noProof/>
          <w:color w:val="000000" w:themeColor="text1"/>
        </w:rPr>
      </w:pPr>
      <w:hyperlink w:anchor="_Toc106729958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Funcionalidades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_Toc106729958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2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424A9102" w14:textId="77777777" w:rsidR="00A1594C" w:rsidRPr="006550E6" w:rsidRDefault="00A1594C" w:rsidP="00A1594C">
      <w:pPr>
        <w:rPr>
          <w:color w:val="000000" w:themeColor="text1"/>
        </w:rPr>
      </w:pPr>
    </w:p>
    <w:p w14:paraId="5AEE7BF4" w14:textId="49322E46" w:rsidR="00A1594C" w:rsidRPr="006550E6" w:rsidRDefault="00000000" w:rsidP="00A1594C">
      <w:pPr>
        <w:pStyle w:val="TDC1"/>
        <w:tabs>
          <w:tab w:val="right" w:leader="underscore" w:pos="8296"/>
        </w:tabs>
        <w:rPr>
          <w:noProof/>
          <w:color w:val="000000" w:themeColor="text1"/>
        </w:rPr>
      </w:pPr>
      <w:hyperlink w:anchor="_Toc106729959" w:history="1">
        <w:r w:rsidR="007739DC" w:rsidRPr="006550E6">
          <w:rPr>
            <w:rStyle w:val="Hipervnculo"/>
            <w:noProof/>
            <w:color w:val="000000" w:themeColor="text1"/>
          </w:rPr>
          <w:t>Desarrollo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_Toc106729959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3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64A56BFA" w14:textId="1850F7A6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0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Login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_Toc106729960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3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392C4DDB" w14:textId="31F3EBCF" w:rsidR="007739DC" w:rsidRPr="006550E6" w:rsidRDefault="00000000">
      <w:pPr>
        <w:pStyle w:val="TDC3"/>
        <w:tabs>
          <w:tab w:val="left" w:pos="960"/>
          <w:tab w:val="right" w:leader="underscore" w:pos="8296"/>
        </w:tabs>
        <w:rPr>
          <w:rFonts w:eastAsiaTheme="minorEastAsia"/>
          <w:noProof/>
          <w:color w:val="000000" w:themeColor="text1"/>
          <w:sz w:val="22"/>
          <w:szCs w:val="22"/>
          <w:lang w:val="es-AR" w:eastAsia="es-AR"/>
        </w:rPr>
      </w:pPr>
      <w:hyperlink w:anchor="_Toc106729961" w:history="1">
        <w:r w:rsidR="007739DC" w:rsidRPr="006550E6">
          <w:rPr>
            <w:rStyle w:val="Hipervnculo"/>
            <w:rFonts w:ascii="Courier New" w:hAnsi="Courier New" w:cs="Courier New"/>
            <w:noProof/>
            <w:color w:val="000000" w:themeColor="text1"/>
          </w:rPr>
          <w:t>o</w:t>
        </w:r>
        <w:r w:rsidR="007739DC" w:rsidRPr="006550E6">
          <w:rPr>
            <w:rFonts w:eastAsiaTheme="minorEastAsia"/>
            <w:noProof/>
            <w:color w:val="000000" w:themeColor="text1"/>
            <w:sz w:val="22"/>
            <w:szCs w:val="22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Register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_Toc106729961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3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73B3A3F2" w14:textId="657BF1D9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2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Presentación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_Toc106729962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4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4DA56F81" w14:textId="3AA8000A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3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Home / Inicio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_Toc106729963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4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5EB3739D" w14:textId="69A2361A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4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Amigos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_Toc106729964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5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25674061" w14:textId="06EEE341" w:rsidR="007739DC" w:rsidRPr="006550E6" w:rsidRDefault="00000000">
      <w:pPr>
        <w:pStyle w:val="TDC3"/>
        <w:tabs>
          <w:tab w:val="left" w:pos="960"/>
          <w:tab w:val="right" w:leader="underscore" w:pos="8296"/>
        </w:tabs>
        <w:rPr>
          <w:rFonts w:eastAsiaTheme="minorEastAsia"/>
          <w:noProof/>
          <w:color w:val="000000" w:themeColor="text1"/>
          <w:sz w:val="22"/>
          <w:szCs w:val="22"/>
          <w:lang w:val="es-AR" w:eastAsia="es-AR"/>
        </w:rPr>
      </w:pPr>
      <w:hyperlink w:anchor="_Toc106729965" w:history="1">
        <w:r w:rsidR="007739DC" w:rsidRPr="006550E6">
          <w:rPr>
            <w:rStyle w:val="Hipervnculo"/>
            <w:rFonts w:ascii="Courier New" w:hAnsi="Courier New" w:cs="Courier New"/>
            <w:noProof/>
            <w:color w:val="000000" w:themeColor="text1"/>
          </w:rPr>
          <w:t>o</w:t>
        </w:r>
        <w:r w:rsidR="007739DC" w:rsidRPr="006550E6">
          <w:rPr>
            <w:rFonts w:eastAsiaTheme="minorEastAsia"/>
            <w:noProof/>
            <w:color w:val="000000" w:themeColor="text1"/>
            <w:sz w:val="22"/>
            <w:szCs w:val="22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Agregar amigos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_Toc106729965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5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051D83C3" w14:textId="73FBD9E5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6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Carpeta compartida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_Toc106729966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5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58547DFF" w14:textId="665D7091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7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Papelera / Trash bin (Solo)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_Toc106729967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5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3C727548" w14:textId="7315676A" w:rsidR="007739DC" w:rsidRPr="006550E6" w:rsidRDefault="00000000">
      <w:pPr>
        <w:pStyle w:val="TDC2"/>
        <w:tabs>
          <w:tab w:val="left" w:pos="720"/>
          <w:tab w:val="right" w:leader="underscore" w:pos="8296"/>
        </w:tabs>
        <w:rPr>
          <w:rFonts w:eastAsiaTheme="minorEastAsia"/>
          <w:b w:val="0"/>
          <w:bCs w:val="0"/>
          <w:noProof/>
          <w:color w:val="000000" w:themeColor="text1"/>
          <w:lang w:val="es-AR" w:eastAsia="es-AR"/>
        </w:rPr>
      </w:pPr>
      <w:hyperlink w:anchor="_Toc106729968" w:history="1">
        <w:r w:rsidR="007739DC" w:rsidRPr="006550E6">
          <w:rPr>
            <w:rStyle w:val="Hipervnculo"/>
            <w:rFonts w:ascii="Symbol" w:hAnsi="Symbol"/>
            <w:noProof/>
            <w:color w:val="000000" w:themeColor="text1"/>
          </w:rPr>
          <w:t></w:t>
        </w:r>
        <w:r w:rsidR="007739DC" w:rsidRPr="006550E6">
          <w:rPr>
            <w:rFonts w:eastAsiaTheme="minorEastAsia"/>
            <w:b w:val="0"/>
            <w:bCs w:val="0"/>
            <w:noProof/>
            <w:color w:val="000000" w:themeColor="text1"/>
            <w:lang w:val="es-AR" w:eastAsia="es-AR"/>
          </w:rPr>
          <w:tab/>
        </w:r>
        <w:r w:rsidR="007739DC" w:rsidRPr="006550E6">
          <w:rPr>
            <w:rStyle w:val="Hipervnculo"/>
            <w:noProof/>
            <w:color w:val="000000" w:themeColor="text1"/>
          </w:rPr>
          <w:t>Papelera Compartida</w:t>
        </w:r>
        <w:r w:rsidR="007739DC" w:rsidRPr="006550E6">
          <w:rPr>
            <w:noProof/>
            <w:webHidden/>
            <w:color w:val="000000" w:themeColor="text1"/>
          </w:rPr>
          <w:tab/>
        </w:r>
        <w:r w:rsidR="007739DC" w:rsidRPr="006550E6">
          <w:rPr>
            <w:noProof/>
            <w:webHidden/>
            <w:color w:val="000000" w:themeColor="text1"/>
          </w:rPr>
          <w:fldChar w:fldCharType="begin"/>
        </w:r>
        <w:r w:rsidR="007739DC" w:rsidRPr="006550E6">
          <w:rPr>
            <w:noProof/>
            <w:webHidden/>
            <w:color w:val="000000" w:themeColor="text1"/>
          </w:rPr>
          <w:instrText xml:space="preserve"> PAGEREF _Toc106729968 \h </w:instrText>
        </w:r>
        <w:r w:rsidR="007739DC" w:rsidRPr="006550E6">
          <w:rPr>
            <w:noProof/>
            <w:webHidden/>
            <w:color w:val="000000" w:themeColor="text1"/>
          </w:rPr>
        </w:r>
        <w:r w:rsidR="007739DC" w:rsidRPr="006550E6">
          <w:rPr>
            <w:noProof/>
            <w:webHidden/>
            <w:color w:val="000000" w:themeColor="text1"/>
          </w:rPr>
          <w:fldChar w:fldCharType="separate"/>
        </w:r>
        <w:r w:rsidR="007739DC" w:rsidRPr="006550E6">
          <w:rPr>
            <w:noProof/>
            <w:webHidden/>
            <w:color w:val="000000" w:themeColor="text1"/>
          </w:rPr>
          <w:t>6</w:t>
        </w:r>
        <w:r w:rsidR="007739DC" w:rsidRPr="006550E6">
          <w:rPr>
            <w:noProof/>
            <w:webHidden/>
            <w:color w:val="000000" w:themeColor="text1"/>
          </w:rPr>
          <w:fldChar w:fldCharType="end"/>
        </w:r>
      </w:hyperlink>
    </w:p>
    <w:p w14:paraId="2FE527D6" w14:textId="0E0A163D" w:rsidR="00C6554A" w:rsidRPr="006550E6" w:rsidRDefault="007739DC" w:rsidP="007739DC">
      <w:pPr>
        <w:pStyle w:val="Listaconvietas"/>
        <w:numPr>
          <w:ilvl w:val="0"/>
          <w:numId w:val="0"/>
        </w:numPr>
        <w:ind w:left="720" w:hanging="360"/>
        <w:rPr>
          <w:rFonts w:cs="Arial"/>
          <w:noProof/>
          <w:color w:val="000000" w:themeColor="text1"/>
        </w:rPr>
      </w:pPr>
      <w:r w:rsidRPr="006550E6">
        <w:rPr>
          <w:rFonts w:cs="Arial"/>
          <w:noProof/>
          <w:color w:val="000000" w:themeColor="text1"/>
        </w:rPr>
        <w:fldChar w:fldCharType="end"/>
      </w:r>
    </w:p>
    <w:p w14:paraId="06D423AC" w14:textId="5964DE5C" w:rsidR="002C74C0" w:rsidRPr="006550E6" w:rsidRDefault="00000000">
      <w:pPr>
        <w:rPr>
          <w:rFonts w:cs="Arial"/>
          <w:noProof/>
          <w:color w:val="000000" w:themeColor="text1"/>
          <w:szCs w:val="24"/>
        </w:rPr>
      </w:pPr>
    </w:p>
    <w:p w14:paraId="0DB348D1" w14:textId="1E5920B2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5C48072F" w14:textId="52486A98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3F2E1EDD" w14:textId="6762CF5C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54B9FCC6" w14:textId="7E231789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234ADA48" w14:textId="09A4CB36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12147BEF" w14:textId="36E344D6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47D48462" w14:textId="3EE777BF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364793B2" w14:textId="72F9D539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7575E96F" w14:textId="47893FBC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775EE53D" w14:textId="0E8D3C1D" w:rsidR="008F1ED6" w:rsidRPr="006550E6" w:rsidRDefault="008F1ED6">
      <w:pPr>
        <w:rPr>
          <w:rFonts w:cs="Arial"/>
          <w:noProof/>
          <w:color w:val="000000" w:themeColor="text1"/>
          <w:szCs w:val="24"/>
        </w:rPr>
      </w:pPr>
    </w:p>
    <w:p w14:paraId="78E5ABDE" w14:textId="542C1E56" w:rsidR="00B92B7B" w:rsidRPr="006550E6" w:rsidRDefault="00B92B7B" w:rsidP="00524074">
      <w:pPr>
        <w:pStyle w:val="Ttulo1"/>
        <w:pBdr>
          <w:bottom w:val="single" w:sz="8" w:space="1" w:color="7030A0"/>
        </w:pBdr>
        <w:jc w:val="center"/>
        <w:rPr>
          <w:rFonts w:asciiTheme="majorHAnsi" w:hAnsiTheme="majorHAnsi"/>
          <w:color w:val="000000" w:themeColor="text1"/>
          <w:szCs w:val="36"/>
        </w:rPr>
      </w:pPr>
      <w:bookmarkStart w:id="0" w:name="_Toc106729955"/>
      <w:r w:rsidRPr="006550E6">
        <w:rPr>
          <w:color w:val="000000" w:themeColor="text1"/>
          <w:szCs w:val="36"/>
        </w:rPr>
        <w:lastRenderedPageBreak/>
        <w:t>Moon</w:t>
      </w:r>
      <w:r w:rsidR="00A1594C" w:rsidRPr="006550E6">
        <w:rPr>
          <w:color w:val="000000" w:themeColor="text1"/>
          <w:szCs w:val="36"/>
        </w:rPr>
        <w:t>D</w:t>
      </w:r>
      <w:r w:rsidRPr="006550E6">
        <w:rPr>
          <w:color w:val="000000" w:themeColor="text1"/>
          <w:szCs w:val="36"/>
        </w:rPr>
        <w:t>rive</w:t>
      </w:r>
      <w:bookmarkEnd w:id="0"/>
    </w:p>
    <w:p w14:paraId="5708DC5E" w14:textId="694D16A7" w:rsidR="00B92B7B" w:rsidRPr="006550E6" w:rsidRDefault="00B92B7B" w:rsidP="00917EAF">
      <w:pPr>
        <w:pStyle w:val="Ttulo2"/>
        <w:jc w:val="both"/>
        <w:rPr>
          <w:color w:val="000000" w:themeColor="text1"/>
        </w:rPr>
      </w:pPr>
      <w:bookmarkStart w:id="1" w:name="_Toc106729956"/>
      <w:r w:rsidRPr="006550E6">
        <w:rPr>
          <w:color w:val="000000" w:themeColor="text1"/>
        </w:rPr>
        <w:t>Idea</w:t>
      </w:r>
      <w:bookmarkEnd w:id="1"/>
    </w:p>
    <w:p w14:paraId="60834828" w14:textId="4B5EAF17" w:rsidR="0039265C" w:rsidRPr="006550E6" w:rsidRDefault="00012342" w:rsidP="00917EAF">
      <w:pPr>
        <w:rPr>
          <w:color w:val="000000" w:themeColor="text1"/>
        </w:rPr>
      </w:pPr>
      <w:r w:rsidRPr="006550E6">
        <w:rPr>
          <w:color w:val="000000" w:themeColor="text1"/>
        </w:rPr>
        <w:t>Nuestro punto de referencia para comenzar este proyecto fue “Google Drive”</w:t>
      </w:r>
      <w:r w:rsidR="00BD747A" w:rsidRPr="006550E6">
        <w:rPr>
          <w:color w:val="000000" w:themeColor="text1"/>
        </w:rPr>
        <w:t>. E</w:t>
      </w:r>
      <w:r w:rsidRPr="006550E6">
        <w:rPr>
          <w:color w:val="000000" w:themeColor="text1"/>
        </w:rPr>
        <w:t xml:space="preserve">s decir, </w:t>
      </w:r>
      <w:r w:rsidR="00BD747A" w:rsidRPr="006550E6">
        <w:rPr>
          <w:color w:val="000000" w:themeColor="text1"/>
        </w:rPr>
        <w:t xml:space="preserve">la idea general de este proyecto fue </w:t>
      </w:r>
      <w:r w:rsidRPr="006550E6">
        <w:rPr>
          <w:color w:val="000000" w:themeColor="text1"/>
        </w:rPr>
        <w:t>crear un servidor FTP</w:t>
      </w:r>
      <w:r w:rsidR="00BD747A" w:rsidRPr="006550E6">
        <w:rPr>
          <w:color w:val="000000" w:themeColor="text1"/>
        </w:rPr>
        <w:t xml:space="preserve"> propio, con una interfaz gráfica estéticamente atractiva y funcional,</w:t>
      </w:r>
      <w:r w:rsidRPr="006550E6">
        <w:rPr>
          <w:color w:val="000000" w:themeColor="text1"/>
        </w:rPr>
        <w:t xml:space="preserve"> en el </w:t>
      </w:r>
      <w:r w:rsidR="00BD747A" w:rsidRPr="006550E6">
        <w:rPr>
          <w:color w:val="000000" w:themeColor="text1"/>
        </w:rPr>
        <w:t xml:space="preserve">cual se pueda </w:t>
      </w:r>
      <w:r w:rsidRPr="006550E6">
        <w:rPr>
          <w:color w:val="000000" w:themeColor="text1"/>
        </w:rPr>
        <w:t>subir archivos aplicando algunas de sus funcionalidades principales y desarrollándolo nosotros mismos desde</w:t>
      </w:r>
      <w:r w:rsidR="00BD747A" w:rsidRPr="006550E6">
        <w:rPr>
          <w:color w:val="000000" w:themeColor="text1"/>
        </w:rPr>
        <w:t xml:space="preserve"> 0, tanto </w:t>
      </w:r>
      <w:r w:rsidRPr="006550E6">
        <w:rPr>
          <w:color w:val="000000" w:themeColor="text1"/>
        </w:rPr>
        <w:t>el aspecto ‘</w:t>
      </w:r>
      <w:proofErr w:type="spellStart"/>
      <w:r w:rsidRPr="006550E6">
        <w:rPr>
          <w:color w:val="000000" w:themeColor="text1"/>
        </w:rPr>
        <w:t>backend</w:t>
      </w:r>
      <w:proofErr w:type="spellEnd"/>
      <w:r w:rsidRPr="006550E6">
        <w:rPr>
          <w:color w:val="000000" w:themeColor="text1"/>
        </w:rPr>
        <w:t>’ y ‘</w:t>
      </w:r>
      <w:proofErr w:type="spellStart"/>
      <w:r w:rsidRPr="006550E6">
        <w:rPr>
          <w:color w:val="000000" w:themeColor="text1"/>
        </w:rPr>
        <w:t>frontend</w:t>
      </w:r>
      <w:proofErr w:type="spellEnd"/>
      <w:r w:rsidRPr="006550E6">
        <w:rPr>
          <w:color w:val="000000" w:themeColor="text1"/>
        </w:rPr>
        <w:t>’.</w:t>
      </w:r>
      <w:r w:rsidR="00BD747A" w:rsidRPr="006550E6">
        <w:rPr>
          <w:color w:val="000000" w:themeColor="text1"/>
        </w:rPr>
        <w:t xml:space="preserve"> </w:t>
      </w:r>
    </w:p>
    <w:p w14:paraId="3B1066C6" w14:textId="17167A4F" w:rsidR="0039265C" w:rsidRPr="006550E6" w:rsidRDefault="0039265C" w:rsidP="00917EAF">
      <w:pPr>
        <w:pStyle w:val="Ttulo2"/>
        <w:rPr>
          <w:color w:val="000000" w:themeColor="text1"/>
        </w:rPr>
      </w:pPr>
      <w:bookmarkStart w:id="2" w:name="_Toc106729957"/>
      <w:r w:rsidRPr="006550E6">
        <w:rPr>
          <w:color w:val="000000" w:themeColor="text1"/>
        </w:rPr>
        <w:t>Herramientas</w:t>
      </w:r>
      <w:bookmarkEnd w:id="2"/>
    </w:p>
    <w:p w14:paraId="5A3E03A2" w14:textId="3F67400D" w:rsidR="00B92B7B" w:rsidRPr="006550E6" w:rsidRDefault="0039265C" w:rsidP="00917EAF">
      <w:pPr>
        <w:rPr>
          <w:color w:val="000000" w:themeColor="text1"/>
        </w:rPr>
      </w:pPr>
      <w:r w:rsidRPr="006550E6">
        <w:rPr>
          <w:color w:val="000000" w:themeColor="text1"/>
        </w:rPr>
        <w:t>Para el desarrollo de esta aplicación web se codeo en el lenguaje PHP</w:t>
      </w:r>
      <w:r w:rsidR="00524074" w:rsidRPr="006550E6">
        <w:rPr>
          <w:color w:val="000000" w:themeColor="text1"/>
        </w:rPr>
        <w:t xml:space="preserve"> y JavaScript</w:t>
      </w:r>
      <w:r w:rsidRPr="006550E6">
        <w:rPr>
          <w:color w:val="000000" w:themeColor="text1"/>
        </w:rPr>
        <w:t xml:space="preserve"> </w:t>
      </w:r>
      <w:r w:rsidR="00F0052B" w:rsidRPr="006550E6">
        <w:rPr>
          <w:color w:val="000000" w:themeColor="text1"/>
        </w:rPr>
        <w:t>en lo que sería el aspecto ‘</w:t>
      </w:r>
      <w:proofErr w:type="spellStart"/>
      <w:r w:rsidR="00F0052B" w:rsidRPr="006550E6">
        <w:rPr>
          <w:color w:val="000000" w:themeColor="text1"/>
        </w:rPr>
        <w:t>backend</w:t>
      </w:r>
      <w:proofErr w:type="spellEnd"/>
      <w:r w:rsidR="00F0052B" w:rsidRPr="006550E6">
        <w:rPr>
          <w:color w:val="000000" w:themeColor="text1"/>
        </w:rPr>
        <w:t>’</w:t>
      </w:r>
      <w:r w:rsidR="00524074" w:rsidRPr="006550E6">
        <w:rPr>
          <w:color w:val="000000" w:themeColor="text1"/>
        </w:rPr>
        <w:t xml:space="preserve">, utilizando ambos según </w:t>
      </w:r>
      <w:r w:rsidR="00F0052B" w:rsidRPr="006550E6">
        <w:rPr>
          <w:color w:val="000000" w:themeColor="text1"/>
        </w:rPr>
        <w:t>nuestras necesidades</w:t>
      </w:r>
      <w:r w:rsidR="00BD747A" w:rsidRPr="006550E6">
        <w:rPr>
          <w:color w:val="000000" w:themeColor="text1"/>
        </w:rPr>
        <w:t>. A</w:t>
      </w:r>
      <w:r w:rsidR="00F0052B" w:rsidRPr="006550E6">
        <w:rPr>
          <w:color w:val="000000" w:themeColor="text1"/>
        </w:rPr>
        <w:t xml:space="preserve"> su vez se utilizó HTML y CSS para el aspecto visual.</w:t>
      </w:r>
    </w:p>
    <w:p w14:paraId="6444002C" w14:textId="00C8AFBA" w:rsidR="00BD747A" w:rsidRPr="006550E6" w:rsidRDefault="00524074" w:rsidP="00917EAF">
      <w:pPr>
        <w:rPr>
          <w:color w:val="000000" w:themeColor="text1"/>
        </w:rPr>
      </w:pPr>
      <w:r w:rsidRPr="006550E6">
        <w:rPr>
          <w:color w:val="000000" w:themeColor="text1"/>
        </w:rPr>
        <w:t>También</w:t>
      </w:r>
      <w:r w:rsidR="00F0052B" w:rsidRPr="006550E6">
        <w:rPr>
          <w:color w:val="000000" w:themeColor="text1"/>
        </w:rPr>
        <w:t xml:space="preserve"> para conservar los datos se hizo uso de una base de datos, a lo que se </w:t>
      </w:r>
      <w:r w:rsidRPr="006550E6">
        <w:rPr>
          <w:color w:val="000000" w:themeColor="text1"/>
        </w:rPr>
        <w:t>agregó</w:t>
      </w:r>
      <w:r w:rsidR="00F0052B" w:rsidRPr="006550E6">
        <w:rPr>
          <w:color w:val="000000" w:themeColor="text1"/>
        </w:rPr>
        <w:t xml:space="preserve"> </w:t>
      </w:r>
      <w:r w:rsidRPr="006550E6">
        <w:rPr>
          <w:color w:val="000000" w:themeColor="text1"/>
        </w:rPr>
        <w:t>SQL y XAMPP.</w:t>
      </w:r>
    </w:p>
    <w:p w14:paraId="3877092E" w14:textId="77777777" w:rsidR="004648BD" w:rsidRPr="006550E6" w:rsidRDefault="00BD747A" w:rsidP="00917EAF">
      <w:pPr>
        <w:rPr>
          <w:color w:val="000000" w:themeColor="text1"/>
        </w:rPr>
      </w:pPr>
      <w:r w:rsidRPr="006550E6">
        <w:rPr>
          <w:color w:val="000000" w:themeColor="text1"/>
        </w:rPr>
        <w:t>Cabe mencionar que</w:t>
      </w:r>
      <w:r w:rsidR="004648BD" w:rsidRPr="006550E6">
        <w:rPr>
          <w:color w:val="000000" w:themeColor="text1"/>
        </w:rPr>
        <w:t xml:space="preserve">, para la creación y organización de código, hemos utilizado GitHub, como así también el sistema de control de versiones Git. </w:t>
      </w:r>
    </w:p>
    <w:p w14:paraId="6E9AF8F9" w14:textId="56BF4DF0" w:rsidR="00524074" w:rsidRPr="006550E6" w:rsidRDefault="004648BD" w:rsidP="00917EAF">
      <w:pPr>
        <w:rPr>
          <w:color w:val="000000" w:themeColor="text1"/>
        </w:rPr>
      </w:pPr>
      <w:r w:rsidRPr="006550E6">
        <w:rPr>
          <w:color w:val="000000" w:themeColor="text1"/>
        </w:rPr>
        <w:t>Como añadido, hemos requerido de herramientas para la creación y manipulación de imágenes, tales como Canva y Photoshop.</w:t>
      </w:r>
      <w:r w:rsidR="00524074" w:rsidRPr="006550E6">
        <w:rPr>
          <w:color w:val="000000" w:themeColor="text1"/>
        </w:rPr>
        <w:br/>
      </w:r>
      <w:r w:rsidR="00524074" w:rsidRPr="006550E6">
        <w:rPr>
          <w:color w:val="000000" w:themeColor="text1"/>
        </w:rPr>
        <w:br/>
      </w:r>
    </w:p>
    <w:p w14:paraId="28305CF6" w14:textId="7A136E70" w:rsidR="00524074" w:rsidRPr="006550E6" w:rsidRDefault="00894978" w:rsidP="00917EAF">
      <w:pPr>
        <w:pStyle w:val="Ttulo2"/>
        <w:jc w:val="both"/>
        <w:rPr>
          <w:color w:val="000000" w:themeColor="text1"/>
        </w:rPr>
      </w:pPr>
      <w:bookmarkStart w:id="3" w:name="_Toc106729958"/>
      <w:r w:rsidRPr="006550E6">
        <w:rPr>
          <w:color w:val="000000" w:themeColor="text1"/>
        </w:rPr>
        <w:t>Funcionalidades</w:t>
      </w:r>
      <w:bookmarkEnd w:id="3"/>
    </w:p>
    <w:p w14:paraId="44A46E07" w14:textId="29A6B8AC" w:rsidR="00894978" w:rsidRPr="006550E6" w:rsidRDefault="00894978" w:rsidP="00E51E02">
      <w:pPr>
        <w:rPr>
          <w:color w:val="000000" w:themeColor="text1"/>
        </w:rPr>
      </w:pPr>
      <w:r w:rsidRPr="006550E6">
        <w:rPr>
          <w:color w:val="000000" w:themeColor="text1"/>
        </w:rPr>
        <w:t xml:space="preserve">A partir de la idea ya formada se comenzó a estructurar las funcionalidades de la aplicación, tomando como exponente claro a Google Drive </w:t>
      </w:r>
      <w:r w:rsidR="009A2F62" w:rsidRPr="006550E6">
        <w:rPr>
          <w:color w:val="000000" w:themeColor="text1"/>
        </w:rPr>
        <w:t xml:space="preserve">en este aspecto. </w:t>
      </w:r>
    </w:p>
    <w:p w14:paraId="7E2C3D4B" w14:textId="3340BDE3" w:rsidR="009A2F62" w:rsidRPr="006550E6" w:rsidRDefault="009A2F62" w:rsidP="00E51E02">
      <w:pPr>
        <w:rPr>
          <w:color w:val="000000" w:themeColor="text1"/>
        </w:rPr>
      </w:pPr>
      <w:r w:rsidRPr="006550E6">
        <w:rPr>
          <w:color w:val="000000" w:themeColor="text1"/>
        </w:rPr>
        <w:t xml:space="preserve">Inicialmente comprende </w:t>
      </w:r>
      <w:r w:rsidR="004648BD" w:rsidRPr="006550E6">
        <w:rPr>
          <w:color w:val="000000" w:themeColor="text1"/>
        </w:rPr>
        <w:t xml:space="preserve">con </w:t>
      </w:r>
      <w:r w:rsidRPr="006550E6">
        <w:rPr>
          <w:color w:val="000000" w:themeColor="text1"/>
        </w:rPr>
        <w:t xml:space="preserve">la posibilidad de subir archivos a una </w:t>
      </w:r>
      <w:r w:rsidR="00446850" w:rsidRPr="006550E6">
        <w:rPr>
          <w:color w:val="000000" w:themeColor="text1"/>
        </w:rPr>
        <w:t>“</w:t>
      </w:r>
      <w:r w:rsidRPr="006550E6">
        <w:rPr>
          <w:color w:val="000000" w:themeColor="text1"/>
        </w:rPr>
        <w:t>nube</w:t>
      </w:r>
      <w:r w:rsidR="00446850" w:rsidRPr="006550E6">
        <w:rPr>
          <w:color w:val="000000" w:themeColor="text1"/>
        </w:rPr>
        <w:t>”</w:t>
      </w:r>
      <w:r w:rsidRPr="006550E6">
        <w:rPr>
          <w:color w:val="000000" w:themeColor="text1"/>
        </w:rPr>
        <w:t xml:space="preserve">, y posteriormente poder descargarlo si </w:t>
      </w:r>
      <w:r w:rsidR="00446850" w:rsidRPr="006550E6">
        <w:rPr>
          <w:color w:val="000000" w:themeColor="text1"/>
        </w:rPr>
        <w:t xml:space="preserve">así </w:t>
      </w:r>
      <w:r w:rsidRPr="006550E6">
        <w:rPr>
          <w:color w:val="000000" w:themeColor="text1"/>
        </w:rPr>
        <w:t>lo deseáramos.</w:t>
      </w:r>
    </w:p>
    <w:p w14:paraId="2BC20186" w14:textId="52D3FE11" w:rsidR="008A0679" w:rsidRPr="006550E6" w:rsidRDefault="009A2F62" w:rsidP="00E51E02">
      <w:pPr>
        <w:rPr>
          <w:color w:val="000000" w:themeColor="text1"/>
        </w:rPr>
      </w:pPr>
      <w:r w:rsidRPr="006550E6">
        <w:rPr>
          <w:color w:val="000000" w:themeColor="text1"/>
        </w:rPr>
        <w:t>A esto se le sumo también el potencial de compartir archivos con otras personas, lo que desemboca en la función de crear carpetas compartidas</w:t>
      </w:r>
      <w:r w:rsidR="008A0679" w:rsidRPr="006550E6">
        <w:rPr>
          <w:color w:val="000000" w:themeColor="text1"/>
        </w:rPr>
        <w:t xml:space="preserve">, es decir que se pueden subir archivos al </w:t>
      </w:r>
      <w:r w:rsidR="00446850" w:rsidRPr="006550E6">
        <w:rPr>
          <w:color w:val="000000" w:themeColor="text1"/>
        </w:rPr>
        <w:t xml:space="preserve">servidor, </w:t>
      </w:r>
      <w:r w:rsidR="008A0679" w:rsidRPr="006550E6">
        <w:rPr>
          <w:color w:val="000000" w:themeColor="text1"/>
        </w:rPr>
        <w:t>y que otras personas sean capaces de visualizarlas y descargarlas.</w:t>
      </w:r>
    </w:p>
    <w:p w14:paraId="67D55030" w14:textId="29C6B59B" w:rsidR="00A1594C" w:rsidRPr="006550E6" w:rsidRDefault="008A0679" w:rsidP="00E51E02">
      <w:pPr>
        <w:rPr>
          <w:rFonts w:eastAsiaTheme="majorEastAsia" w:cstheme="majorBidi"/>
          <w:color w:val="000000" w:themeColor="text1"/>
          <w:sz w:val="48"/>
        </w:rPr>
      </w:pPr>
      <w:r w:rsidRPr="006550E6">
        <w:rPr>
          <w:color w:val="000000" w:themeColor="text1"/>
        </w:rPr>
        <w:t xml:space="preserve">Claramente esto hizo que se tuviera un sistema de “Amigos” </w:t>
      </w:r>
      <w:r w:rsidR="00684D53" w:rsidRPr="006550E6">
        <w:rPr>
          <w:color w:val="000000" w:themeColor="text1"/>
        </w:rPr>
        <w:t>que permite realizar solicitudes a otras personas y aceptar o rechazar las mismas. Así como también la opción de compartir estos archivos con determinadas personas.</w:t>
      </w:r>
      <w:bookmarkStart w:id="4" w:name="_Toc106729959"/>
      <w:r w:rsidR="00A1594C" w:rsidRPr="006550E6">
        <w:rPr>
          <w:color w:val="000000" w:themeColor="text1"/>
        </w:rPr>
        <w:br w:type="page"/>
      </w:r>
    </w:p>
    <w:p w14:paraId="6C1F1D93" w14:textId="100340B0" w:rsidR="00684D53" w:rsidRPr="006550E6" w:rsidRDefault="00684D53" w:rsidP="00684D53">
      <w:pPr>
        <w:pStyle w:val="Ttulo1"/>
        <w:pBdr>
          <w:bottom w:val="single" w:sz="8" w:space="1" w:color="7030A0"/>
        </w:pBdr>
        <w:jc w:val="center"/>
        <w:rPr>
          <w:color w:val="000000" w:themeColor="text1"/>
        </w:rPr>
      </w:pPr>
      <w:r w:rsidRPr="006550E6">
        <w:rPr>
          <w:color w:val="000000" w:themeColor="text1"/>
        </w:rPr>
        <w:lastRenderedPageBreak/>
        <w:t>Desarrollo</w:t>
      </w:r>
      <w:bookmarkEnd w:id="4"/>
    </w:p>
    <w:p w14:paraId="66E2E0D9" w14:textId="28D8D84C" w:rsidR="00524074" w:rsidRPr="006550E6" w:rsidRDefault="00524074" w:rsidP="0039265C">
      <w:pPr>
        <w:rPr>
          <w:color w:val="000000" w:themeColor="text1"/>
        </w:rPr>
      </w:pPr>
    </w:p>
    <w:p w14:paraId="12C04E61" w14:textId="77777777" w:rsidR="00012342" w:rsidRPr="006550E6" w:rsidRDefault="00012342" w:rsidP="00012342">
      <w:pPr>
        <w:pStyle w:val="Ttulo2"/>
        <w:rPr>
          <w:color w:val="000000" w:themeColor="text1"/>
        </w:rPr>
      </w:pPr>
      <w:bookmarkStart w:id="5" w:name="_Toc106729962"/>
      <w:bookmarkStart w:id="6" w:name="_Toc106729960"/>
      <w:r w:rsidRPr="006550E6">
        <w:rPr>
          <w:color w:val="000000" w:themeColor="text1"/>
        </w:rPr>
        <w:t>Presentación</w:t>
      </w:r>
      <w:bookmarkEnd w:id="5"/>
    </w:p>
    <w:p w14:paraId="768B9F69" w14:textId="5E018205" w:rsidR="00012342" w:rsidRPr="006550E6" w:rsidRDefault="00012342" w:rsidP="00917EAF">
      <w:pPr>
        <w:rPr>
          <w:color w:val="000000" w:themeColor="text1"/>
        </w:rPr>
      </w:pPr>
      <w:r w:rsidRPr="006550E6">
        <w:rPr>
          <w:color w:val="000000" w:themeColor="text1"/>
        </w:rPr>
        <w:t xml:space="preserve">En esta página visualizamos la temática de la aplicación, conllevando a su vez el mayor despliegue de interfaz gráfica, de esta manera apelando y captando la atención del usuario de forma visual. </w:t>
      </w:r>
    </w:p>
    <w:p w14:paraId="656F823B" w14:textId="77777777" w:rsidR="00012342" w:rsidRPr="006550E6" w:rsidRDefault="00012342" w:rsidP="00917EAF">
      <w:pPr>
        <w:rPr>
          <w:color w:val="000000" w:themeColor="text1"/>
        </w:rPr>
      </w:pPr>
      <w:r w:rsidRPr="006550E6">
        <w:rPr>
          <w:color w:val="000000" w:themeColor="text1"/>
        </w:rPr>
        <w:t xml:space="preserve">Aquí se muestra las diferentes funcionalidades que cada usuario puede utilizar a su gusto, exponiéndolo de manera que sirva como una pequeña guía de la aplicación. </w:t>
      </w:r>
    </w:p>
    <w:p w14:paraId="12E26819" w14:textId="0FB70366" w:rsidR="00012342" w:rsidRPr="006550E6" w:rsidRDefault="00136A82" w:rsidP="00917EAF">
      <w:pPr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anchor distT="0" distB="0" distL="114300" distR="114300" simplePos="0" relativeHeight="251658240" behindDoc="1" locked="0" layoutInCell="1" allowOverlap="1" wp14:anchorId="438E263A" wp14:editId="7B0A0B53">
            <wp:simplePos x="0" y="0"/>
            <wp:positionH relativeFrom="margin">
              <wp:posOffset>-1319</wp:posOffset>
            </wp:positionH>
            <wp:positionV relativeFrom="paragraph">
              <wp:posOffset>2935557</wp:posOffset>
            </wp:positionV>
            <wp:extent cx="5274310" cy="2667635"/>
            <wp:effectExtent l="0" t="0" r="2540" b="0"/>
            <wp:wrapTight wrapText="bothSides">
              <wp:wrapPolygon edited="0">
                <wp:start x="0" y="0"/>
                <wp:lineTo x="0" y="21441"/>
                <wp:lineTo x="21532" y="21441"/>
                <wp:lineTo x="2153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EAF" w:rsidRPr="006550E6">
        <w:rPr>
          <w:noProof/>
          <w:color w:val="000000" w:themeColor="text1"/>
          <w:lang w:val="es-AR" w:eastAsia="es-AR"/>
        </w:rPr>
        <w:drawing>
          <wp:inline distT="0" distB="0" distL="0" distR="0" wp14:anchorId="1EAFC910" wp14:editId="4840A3A0">
            <wp:extent cx="5274310" cy="265366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8E10" w14:textId="0AF2626F" w:rsidR="00136A82" w:rsidRPr="006550E6" w:rsidRDefault="00136A82">
      <w:pPr>
        <w:rPr>
          <w:rFonts w:eastAsiaTheme="majorEastAsia" w:cstheme="majorBidi"/>
          <w:i/>
          <w:color w:val="000000" w:themeColor="text1"/>
          <w:sz w:val="32"/>
        </w:rPr>
      </w:pPr>
      <w:r w:rsidRPr="006550E6">
        <w:rPr>
          <w:color w:val="000000" w:themeColor="text1"/>
        </w:rPr>
        <w:br w:type="page"/>
      </w:r>
    </w:p>
    <w:p w14:paraId="21EEB1EE" w14:textId="11812A4D" w:rsidR="00524074" w:rsidRPr="006550E6" w:rsidRDefault="00684D53" w:rsidP="00917EAF">
      <w:pPr>
        <w:pStyle w:val="Ttulo2"/>
        <w:rPr>
          <w:color w:val="000000" w:themeColor="text1"/>
        </w:rPr>
      </w:pPr>
      <w:proofErr w:type="spellStart"/>
      <w:r w:rsidRPr="006550E6">
        <w:rPr>
          <w:color w:val="000000" w:themeColor="text1"/>
        </w:rPr>
        <w:lastRenderedPageBreak/>
        <w:t>Login</w:t>
      </w:r>
      <w:bookmarkEnd w:id="6"/>
      <w:proofErr w:type="spellEnd"/>
    </w:p>
    <w:p w14:paraId="1917DF7D" w14:textId="11791865" w:rsidR="00684D53" w:rsidRPr="006550E6" w:rsidRDefault="00684D53" w:rsidP="00917EAF">
      <w:pPr>
        <w:rPr>
          <w:color w:val="000000" w:themeColor="text1"/>
        </w:rPr>
      </w:pPr>
      <w:r w:rsidRPr="006550E6">
        <w:rPr>
          <w:color w:val="000000" w:themeColor="text1"/>
        </w:rPr>
        <w:t xml:space="preserve">Los archivos que cada uno sube a la nube </w:t>
      </w:r>
      <w:r w:rsidR="00347687" w:rsidRPr="006550E6">
        <w:rPr>
          <w:color w:val="000000" w:themeColor="text1"/>
        </w:rPr>
        <w:t>depende</w:t>
      </w:r>
      <w:r w:rsidR="00D10D26" w:rsidRPr="006550E6">
        <w:rPr>
          <w:color w:val="000000" w:themeColor="text1"/>
        </w:rPr>
        <w:t>n</w:t>
      </w:r>
      <w:r w:rsidRPr="006550E6">
        <w:rPr>
          <w:color w:val="000000" w:themeColor="text1"/>
        </w:rPr>
        <w:t xml:space="preserve"> de cada usuario, por lo que </w:t>
      </w:r>
      <w:r w:rsidR="0092274A" w:rsidRPr="006550E6">
        <w:rPr>
          <w:color w:val="000000" w:themeColor="text1"/>
        </w:rPr>
        <w:t>se requiere el uso de un ‘</w:t>
      </w:r>
      <w:proofErr w:type="spellStart"/>
      <w:r w:rsidR="0092274A" w:rsidRPr="006550E6">
        <w:rPr>
          <w:color w:val="000000" w:themeColor="text1"/>
        </w:rPr>
        <w:t>login</w:t>
      </w:r>
      <w:proofErr w:type="spellEnd"/>
      <w:r w:rsidR="0092274A" w:rsidRPr="006550E6">
        <w:rPr>
          <w:color w:val="000000" w:themeColor="text1"/>
        </w:rPr>
        <w:t xml:space="preserve">’ que nos permita acceder a nuestras respectivas cuentas. </w:t>
      </w:r>
    </w:p>
    <w:p w14:paraId="50469D2A" w14:textId="34B7FD31" w:rsidR="00347687" w:rsidRPr="006550E6" w:rsidRDefault="00136A82" w:rsidP="00917EAF">
      <w:pPr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inline distT="0" distB="0" distL="0" distR="0" wp14:anchorId="494EE34E" wp14:editId="5D94AD63">
            <wp:extent cx="5087886" cy="25384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886" cy="25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7614" w14:textId="77777777" w:rsidR="00347687" w:rsidRPr="006550E6" w:rsidRDefault="00347687" w:rsidP="00917EAF">
      <w:pPr>
        <w:rPr>
          <w:color w:val="000000" w:themeColor="text1"/>
        </w:rPr>
      </w:pPr>
      <w:r w:rsidRPr="006550E6">
        <w:rPr>
          <w:color w:val="000000" w:themeColor="text1"/>
        </w:rPr>
        <w:t xml:space="preserve">Para </w:t>
      </w:r>
      <w:proofErr w:type="spellStart"/>
      <w:r w:rsidRPr="006550E6">
        <w:rPr>
          <w:color w:val="000000" w:themeColor="text1"/>
        </w:rPr>
        <w:t>logearse</w:t>
      </w:r>
      <w:proofErr w:type="spellEnd"/>
      <w:r w:rsidRPr="006550E6">
        <w:rPr>
          <w:color w:val="000000" w:themeColor="text1"/>
        </w:rPr>
        <w:t xml:space="preserve"> pide como requisitos únicos el nombre de usuario y la contraseña que hayamos registrado.</w:t>
      </w:r>
    </w:p>
    <w:p w14:paraId="14C647CB" w14:textId="0484F4E4" w:rsidR="00347687" w:rsidRPr="006550E6" w:rsidRDefault="00347687" w:rsidP="00917EAF">
      <w:pPr>
        <w:pStyle w:val="Ttulo3"/>
        <w:rPr>
          <w:color w:val="000000" w:themeColor="text1"/>
        </w:rPr>
      </w:pPr>
      <w:bookmarkStart w:id="7" w:name="_Toc106729961"/>
      <w:proofErr w:type="spellStart"/>
      <w:r w:rsidRPr="006550E6">
        <w:rPr>
          <w:color w:val="000000" w:themeColor="text1"/>
        </w:rPr>
        <w:t>Register</w:t>
      </w:r>
      <w:bookmarkEnd w:id="7"/>
      <w:proofErr w:type="spellEnd"/>
      <w:r w:rsidRPr="006550E6">
        <w:rPr>
          <w:color w:val="000000" w:themeColor="text1"/>
        </w:rPr>
        <w:t xml:space="preserve"> </w:t>
      </w:r>
    </w:p>
    <w:p w14:paraId="7BB39362" w14:textId="0901F98C" w:rsidR="00DD3CAA" w:rsidRPr="006550E6" w:rsidRDefault="00DD3CAA" w:rsidP="00917EAF">
      <w:pPr>
        <w:ind w:left="720"/>
        <w:rPr>
          <w:color w:val="000000" w:themeColor="text1"/>
        </w:rPr>
      </w:pPr>
      <w:r w:rsidRPr="006550E6">
        <w:rPr>
          <w:color w:val="000000" w:themeColor="text1"/>
        </w:rPr>
        <w:t>Sino se posee una cuenta se requerirán ciertos datos para poder crear una. (Los requisitos en cuestión que se piden son para maximizar la seguridad</w:t>
      </w:r>
      <w:r w:rsidR="00EC265D" w:rsidRPr="006550E6">
        <w:rPr>
          <w:color w:val="000000" w:themeColor="text1"/>
        </w:rPr>
        <w:t>,</w:t>
      </w:r>
      <w:r w:rsidRPr="006550E6">
        <w:rPr>
          <w:color w:val="000000" w:themeColor="text1"/>
        </w:rPr>
        <w:t xml:space="preserve"> </w:t>
      </w:r>
      <w:r w:rsidR="00EC265D" w:rsidRPr="006550E6">
        <w:rPr>
          <w:color w:val="000000" w:themeColor="text1"/>
        </w:rPr>
        <w:t xml:space="preserve">para </w:t>
      </w:r>
      <w:r w:rsidRPr="006550E6">
        <w:rPr>
          <w:color w:val="000000" w:themeColor="text1"/>
        </w:rPr>
        <w:t>que ninguna de las cuentas sea vulnerada)</w:t>
      </w:r>
      <w:r w:rsidR="00EC265D" w:rsidRPr="006550E6">
        <w:rPr>
          <w:color w:val="000000" w:themeColor="text1"/>
        </w:rPr>
        <w:t>.</w:t>
      </w:r>
    </w:p>
    <w:p w14:paraId="3DE06047" w14:textId="55B6C33C" w:rsidR="00DD3CAA" w:rsidRPr="006550E6" w:rsidRDefault="00DD3CAA" w:rsidP="00917EAF">
      <w:pPr>
        <w:pStyle w:val="Prrafodelista"/>
        <w:numPr>
          <w:ilvl w:val="0"/>
          <w:numId w:val="19"/>
        </w:numPr>
        <w:rPr>
          <w:color w:val="000000" w:themeColor="text1"/>
        </w:rPr>
      </w:pPr>
      <w:r w:rsidRPr="006550E6">
        <w:rPr>
          <w:color w:val="000000" w:themeColor="text1"/>
        </w:rPr>
        <w:t>Nombre de usuario</w:t>
      </w:r>
      <w:r w:rsidR="00AD5F26" w:rsidRPr="006550E6">
        <w:rPr>
          <w:color w:val="000000" w:themeColor="text1"/>
        </w:rPr>
        <w:t>.</w:t>
      </w:r>
    </w:p>
    <w:p w14:paraId="2BC46DBF" w14:textId="1FFA05A1" w:rsidR="00DD3CAA" w:rsidRPr="006550E6" w:rsidRDefault="00DD3CAA" w:rsidP="00917EAF">
      <w:pPr>
        <w:pStyle w:val="Prrafodelista"/>
        <w:numPr>
          <w:ilvl w:val="0"/>
          <w:numId w:val="19"/>
        </w:numPr>
        <w:rPr>
          <w:color w:val="000000" w:themeColor="text1"/>
        </w:rPr>
      </w:pPr>
      <w:r w:rsidRPr="006550E6">
        <w:rPr>
          <w:color w:val="000000" w:themeColor="text1"/>
        </w:rPr>
        <w:t>Contraseña</w:t>
      </w:r>
      <w:r w:rsidR="00AD5F26" w:rsidRPr="006550E6">
        <w:rPr>
          <w:color w:val="000000" w:themeColor="text1"/>
        </w:rPr>
        <w:t>.</w:t>
      </w:r>
    </w:p>
    <w:p w14:paraId="20603F63" w14:textId="70524A51" w:rsidR="00DD3CAA" w:rsidRPr="006550E6" w:rsidRDefault="00DD3CAA" w:rsidP="00917EAF">
      <w:pPr>
        <w:pStyle w:val="Prrafodelista"/>
        <w:numPr>
          <w:ilvl w:val="0"/>
          <w:numId w:val="19"/>
        </w:numPr>
        <w:rPr>
          <w:color w:val="000000" w:themeColor="text1"/>
        </w:rPr>
      </w:pPr>
      <w:r w:rsidRPr="006550E6">
        <w:rPr>
          <w:color w:val="000000" w:themeColor="text1"/>
        </w:rPr>
        <w:t>Cuenta de mail</w:t>
      </w:r>
      <w:r w:rsidR="00AD5F26" w:rsidRPr="006550E6">
        <w:rPr>
          <w:color w:val="000000" w:themeColor="text1"/>
        </w:rPr>
        <w:t>.</w:t>
      </w:r>
    </w:p>
    <w:p w14:paraId="72FDE4FF" w14:textId="7D318899" w:rsidR="007C1307" w:rsidRPr="006550E6" w:rsidRDefault="00136A82" w:rsidP="008A2DA5">
      <w:pPr>
        <w:pStyle w:val="Prrafodelista"/>
        <w:numPr>
          <w:ilvl w:val="0"/>
          <w:numId w:val="19"/>
        </w:numPr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anchor distT="0" distB="0" distL="114300" distR="114300" simplePos="0" relativeHeight="251659264" behindDoc="1" locked="0" layoutInCell="1" allowOverlap="1" wp14:anchorId="1E5DB024" wp14:editId="01E7365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105400" cy="2473408"/>
            <wp:effectExtent l="0" t="0" r="0" b="3175"/>
            <wp:wrapTight wrapText="bothSides">
              <wp:wrapPolygon edited="0">
                <wp:start x="0" y="0"/>
                <wp:lineTo x="0" y="21461"/>
                <wp:lineTo x="21519" y="21461"/>
                <wp:lineTo x="2151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73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CAA" w:rsidRPr="006550E6">
        <w:rPr>
          <w:color w:val="000000" w:themeColor="text1"/>
        </w:rPr>
        <w:t>Verificación vía mail</w:t>
      </w:r>
      <w:r w:rsidR="00AD5F26" w:rsidRPr="006550E6">
        <w:rPr>
          <w:color w:val="000000" w:themeColor="text1"/>
        </w:rPr>
        <w:t>.</w:t>
      </w:r>
    </w:p>
    <w:p w14:paraId="6D7D6B97" w14:textId="3FA5EB13" w:rsidR="007C1307" w:rsidRPr="006550E6" w:rsidRDefault="00F721EF" w:rsidP="007C1307">
      <w:pPr>
        <w:pStyle w:val="Ttulo2"/>
        <w:rPr>
          <w:color w:val="000000" w:themeColor="text1"/>
        </w:rPr>
      </w:pPr>
      <w:bookmarkStart w:id="8" w:name="_Toc106729963"/>
      <w:r w:rsidRPr="006550E6">
        <w:rPr>
          <w:color w:val="000000" w:themeColor="text1"/>
        </w:rPr>
        <w:lastRenderedPageBreak/>
        <w:t>Home</w:t>
      </w:r>
      <w:r w:rsidR="007C1307" w:rsidRPr="006550E6">
        <w:rPr>
          <w:color w:val="000000" w:themeColor="text1"/>
        </w:rPr>
        <w:t xml:space="preserve"> / </w:t>
      </w:r>
      <w:r w:rsidRPr="006550E6">
        <w:rPr>
          <w:color w:val="000000" w:themeColor="text1"/>
        </w:rPr>
        <w:t>Inicio</w:t>
      </w:r>
      <w:bookmarkEnd w:id="8"/>
    </w:p>
    <w:p w14:paraId="15AB8B11" w14:textId="3274456F" w:rsidR="007C1307" w:rsidRPr="006550E6" w:rsidRDefault="00F721EF" w:rsidP="007C1307">
      <w:pPr>
        <w:rPr>
          <w:color w:val="000000" w:themeColor="text1"/>
        </w:rPr>
      </w:pPr>
      <w:r w:rsidRPr="006550E6">
        <w:rPr>
          <w:color w:val="000000" w:themeColor="text1"/>
        </w:rPr>
        <w:t>Aquí comienza</w:t>
      </w:r>
      <w:r w:rsidR="007C1307" w:rsidRPr="006550E6">
        <w:rPr>
          <w:color w:val="000000" w:themeColor="text1"/>
        </w:rPr>
        <w:t xml:space="preserve"> la parte funcional del programa, demostrando todos los archivos propios de cada usuario (no los compartidos).</w:t>
      </w:r>
    </w:p>
    <w:p w14:paraId="1C8CEC55" w14:textId="3C428CC6" w:rsidR="00444DA8" w:rsidRPr="006550E6" w:rsidRDefault="007C1307" w:rsidP="007C1307">
      <w:pPr>
        <w:rPr>
          <w:color w:val="000000" w:themeColor="text1"/>
        </w:rPr>
      </w:pPr>
      <w:r w:rsidRPr="006550E6">
        <w:rPr>
          <w:color w:val="000000" w:themeColor="text1"/>
        </w:rPr>
        <w:t xml:space="preserve">En </w:t>
      </w:r>
      <w:r w:rsidR="00446850" w:rsidRPr="006550E6">
        <w:rPr>
          <w:color w:val="000000" w:themeColor="text1"/>
        </w:rPr>
        <w:t xml:space="preserve">este apartado </w:t>
      </w:r>
      <w:r w:rsidRPr="006550E6">
        <w:rPr>
          <w:color w:val="000000" w:themeColor="text1"/>
        </w:rPr>
        <w:t xml:space="preserve">se pueden apreciar </w:t>
      </w:r>
      <w:r w:rsidR="00444DA8" w:rsidRPr="006550E6">
        <w:rPr>
          <w:color w:val="000000" w:themeColor="text1"/>
        </w:rPr>
        <w:t>ampliamente las características principales del</w:t>
      </w:r>
      <w:r w:rsidR="00446850" w:rsidRPr="006550E6">
        <w:rPr>
          <w:color w:val="000000" w:themeColor="text1"/>
        </w:rPr>
        <w:t xml:space="preserve"> proyecto</w:t>
      </w:r>
      <w:r w:rsidR="00444DA8" w:rsidRPr="006550E6">
        <w:rPr>
          <w:color w:val="000000" w:themeColor="text1"/>
        </w:rPr>
        <w:t>.</w:t>
      </w:r>
    </w:p>
    <w:p w14:paraId="23A9D181" w14:textId="77777777" w:rsidR="004F1D0D" w:rsidRPr="006550E6" w:rsidRDefault="004F1D0D" w:rsidP="007C1307">
      <w:pPr>
        <w:rPr>
          <w:color w:val="000000" w:themeColor="text1"/>
        </w:rPr>
      </w:pPr>
    </w:p>
    <w:p w14:paraId="67EC713F" w14:textId="6A7B6608" w:rsidR="00444DA8" w:rsidRPr="006550E6" w:rsidRDefault="00444DA8" w:rsidP="00444DA8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6550E6">
        <w:rPr>
          <w:color w:val="000000" w:themeColor="text1"/>
        </w:rPr>
        <w:t xml:space="preserve">Subir archivos: Nos permite cargar los archivos que deseemos a la nube, siempre y cuando estos </w:t>
      </w:r>
      <w:r w:rsidR="006145EE" w:rsidRPr="006550E6">
        <w:rPr>
          <w:color w:val="000000" w:themeColor="text1"/>
        </w:rPr>
        <w:t>no excedan</w:t>
      </w:r>
      <w:r w:rsidRPr="006550E6">
        <w:rPr>
          <w:color w:val="000000" w:themeColor="text1"/>
        </w:rPr>
        <w:t xml:space="preserve"> las limitaciones de extensión de archivo y tamaño del mismo.</w:t>
      </w:r>
    </w:p>
    <w:p w14:paraId="0636684C" w14:textId="0D8B969C" w:rsidR="00444DA8" w:rsidRPr="006550E6" w:rsidRDefault="00444DA8" w:rsidP="00444DA8">
      <w:pPr>
        <w:pStyle w:val="Prrafodelista"/>
        <w:rPr>
          <w:color w:val="000000" w:themeColor="text1"/>
        </w:rPr>
      </w:pPr>
      <w:r w:rsidRPr="006550E6">
        <w:rPr>
          <w:color w:val="000000" w:themeColor="text1"/>
        </w:rPr>
        <w:t>*imagen</w:t>
      </w:r>
    </w:p>
    <w:p w14:paraId="3F1D8DE1" w14:textId="6BD8B4D9" w:rsidR="00444DA8" w:rsidRPr="006550E6" w:rsidRDefault="00444DA8" w:rsidP="00444DA8">
      <w:pPr>
        <w:pStyle w:val="Prrafodelista"/>
        <w:rPr>
          <w:color w:val="000000" w:themeColor="text1"/>
        </w:rPr>
      </w:pPr>
    </w:p>
    <w:p w14:paraId="739EC6F0" w14:textId="31EB50EC" w:rsidR="00444DA8" w:rsidRPr="006550E6" w:rsidRDefault="00444DA8" w:rsidP="00444DA8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6550E6">
        <w:rPr>
          <w:color w:val="000000" w:themeColor="text1"/>
        </w:rPr>
        <w:t>Eliminar</w:t>
      </w:r>
      <w:r w:rsidR="000A1AAF" w:rsidRPr="006550E6">
        <w:rPr>
          <w:color w:val="000000" w:themeColor="text1"/>
        </w:rPr>
        <w:t xml:space="preserve"> archivos</w:t>
      </w:r>
      <w:r w:rsidRPr="006550E6">
        <w:rPr>
          <w:color w:val="000000" w:themeColor="text1"/>
        </w:rPr>
        <w:t>: Si deseamos desechar un archivo nos es posible mediante este botón, aunque no se elimina definitivamente ya que existe una “papelera” de archivos.</w:t>
      </w:r>
      <w:r w:rsidRPr="006550E6">
        <w:rPr>
          <w:color w:val="000000" w:themeColor="text1"/>
        </w:rPr>
        <w:br/>
        <w:t>*imagen</w:t>
      </w:r>
      <w:r w:rsidRPr="006550E6">
        <w:rPr>
          <w:color w:val="000000" w:themeColor="text1"/>
        </w:rPr>
        <w:br/>
      </w:r>
    </w:p>
    <w:p w14:paraId="0FFF7DD9" w14:textId="77777777" w:rsidR="0001383C" w:rsidRPr="006550E6" w:rsidRDefault="000A1AAF" w:rsidP="00444DA8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6550E6">
        <w:rPr>
          <w:color w:val="000000" w:themeColor="text1"/>
        </w:rPr>
        <w:t xml:space="preserve">Compartir archivos: Con esta funcionalidad nos permite compartir el archivo que seleccionamos con nuestros ‘Amigos’, siempre y cuando los hayamos agregado previamente. </w:t>
      </w:r>
    </w:p>
    <w:p w14:paraId="07D85A7B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141D6EEC" w14:textId="5FB1F394" w:rsidR="00444DA8" w:rsidRPr="006550E6" w:rsidRDefault="005F7051" w:rsidP="0001383C">
      <w:pPr>
        <w:pStyle w:val="Prrafodelista"/>
        <w:numPr>
          <w:ilvl w:val="0"/>
          <w:numId w:val="22"/>
        </w:numPr>
        <w:rPr>
          <w:color w:val="000000" w:themeColor="text1"/>
        </w:rPr>
      </w:pPr>
      <w:r w:rsidRPr="006550E6">
        <w:rPr>
          <w:color w:val="000000" w:themeColor="text1"/>
        </w:rPr>
        <w:t>Al presionar este</w:t>
      </w:r>
      <w:r w:rsidR="0001383C" w:rsidRPr="006550E6">
        <w:rPr>
          <w:color w:val="000000" w:themeColor="text1"/>
        </w:rPr>
        <w:t xml:space="preserve"> botón</w:t>
      </w:r>
      <w:r w:rsidRPr="006550E6">
        <w:rPr>
          <w:color w:val="000000" w:themeColor="text1"/>
        </w:rPr>
        <w:t>,</w:t>
      </w:r>
      <w:r w:rsidR="0001383C" w:rsidRPr="006550E6">
        <w:rPr>
          <w:color w:val="000000" w:themeColor="text1"/>
        </w:rPr>
        <w:t xml:space="preserve"> abre una ventana emergente que permite seleccionar a cual amigo se quiere compartir el archivo</w:t>
      </w:r>
      <w:r w:rsidR="000A1AAF" w:rsidRPr="006550E6">
        <w:rPr>
          <w:color w:val="000000" w:themeColor="text1"/>
        </w:rPr>
        <w:br/>
      </w:r>
    </w:p>
    <w:p w14:paraId="061B7A60" w14:textId="550DABFE" w:rsidR="0001383C" w:rsidRPr="006550E6" w:rsidRDefault="00B91CE2" w:rsidP="00444DA8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6550E6">
        <w:rPr>
          <w:color w:val="000000" w:themeColor="text1"/>
        </w:rPr>
        <w:t xml:space="preserve">Buscar archivo: Realiza una búsqueda de un archivo </w:t>
      </w:r>
      <w:r w:rsidR="0001383C" w:rsidRPr="006550E6">
        <w:rPr>
          <w:color w:val="000000" w:themeColor="text1"/>
        </w:rPr>
        <w:t>específico</w:t>
      </w:r>
      <w:r w:rsidRPr="006550E6">
        <w:rPr>
          <w:color w:val="000000" w:themeColor="text1"/>
        </w:rPr>
        <w:t xml:space="preserve"> según la sentencia que </w:t>
      </w:r>
      <w:r w:rsidR="0001383C" w:rsidRPr="006550E6">
        <w:rPr>
          <w:color w:val="000000" w:themeColor="text1"/>
        </w:rPr>
        <w:t xml:space="preserve">se indique para buscar. </w:t>
      </w:r>
    </w:p>
    <w:p w14:paraId="118FB0C1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6AC29860" w14:textId="77777777" w:rsidR="0001383C" w:rsidRPr="006550E6" w:rsidRDefault="0001383C" w:rsidP="0001383C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6550E6">
        <w:rPr>
          <w:color w:val="000000" w:themeColor="text1"/>
        </w:rPr>
        <w:t>Información de archivo: Al presionar el botón de ‘información’ nos permite visualizar los detalles del archivo como el nombre, tamaño, fecha de subida y tipo de extensión.</w:t>
      </w:r>
    </w:p>
    <w:p w14:paraId="65A86E9F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077A1860" w14:textId="4D5D366A" w:rsidR="004039EC" w:rsidRPr="006550E6" w:rsidRDefault="00B91CE2" w:rsidP="0001383C">
      <w:pPr>
        <w:pStyle w:val="Prrafodelista"/>
        <w:numPr>
          <w:ilvl w:val="0"/>
          <w:numId w:val="20"/>
        </w:numPr>
        <w:rPr>
          <w:color w:val="000000" w:themeColor="text1"/>
        </w:rPr>
      </w:pPr>
      <w:r w:rsidRPr="006550E6">
        <w:rPr>
          <w:color w:val="000000" w:themeColor="text1"/>
        </w:rPr>
        <w:t xml:space="preserve">Ordenar por: Ordena los archivos de una manera seleccionada, haciendo mucho más </w:t>
      </w:r>
      <w:r w:rsidR="006145EE" w:rsidRPr="006550E6">
        <w:rPr>
          <w:color w:val="000000" w:themeColor="text1"/>
        </w:rPr>
        <w:t>accesible</w:t>
      </w:r>
      <w:r w:rsidRPr="006550E6">
        <w:rPr>
          <w:color w:val="000000" w:themeColor="text1"/>
        </w:rPr>
        <w:t xml:space="preserve"> la búsqueda y visualización de los</w:t>
      </w:r>
      <w:r w:rsidR="004A0A89" w:rsidRPr="006550E6">
        <w:rPr>
          <w:color w:val="000000" w:themeColor="text1"/>
        </w:rPr>
        <w:t xml:space="preserve"> </w:t>
      </w:r>
      <w:r w:rsidR="004F1D0D" w:rsidRPr="006550E6">
        <w:rPr>
          <w:color w:val="000000" w:themeColor="text1"/>
        </w:rPr>
        <w:t>a</w:t>
      </w:r>
      <w:r w:rsidRPr="006550E6">
        <w:rPr>
          <w:color w:val="000000" w:themeColor="text1"/>
        </w:rPr>
        <w:t>rchivos.</w:t>
      </w:r>
      <w:r w:rsidR="004F1D0D" w:rsidRPr="006550E6">
        <w:rPr>
          <w:color w:val="000000" w:themeColor="text1"/>
        </w:rPr>
        <w:t xml:space="preserve"> </w:t>
      </w:r>
    </w:p>
    <w:p w14:paraId="11E8D959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0BFD5C4C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79D0AC9B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557ABFF3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6122C10A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0D548ED4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7FF80798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69485557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16FEE604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4BCAE126" w14:textId="412C4366" w:rsidR="0001383C" w:rsidRPr="006550E6" w:rsidRDefault="0001383C" w:rsidP="0001383C">
      <w:pPr>
        <w:pStyle w:val="Prrafodelista"/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lastRenderedPageBreak/>
        <w:drawing>
          <wp:anchor distT="0" distB="0" distL="114300" distR="114300" simplePos="0" relativeHeight="251667456" behindDoc="1" locked="0" layoutInCell="1" allowOverlap="1" wp14:anchorId="5A227CAA" wp14:editId="78157313">
            <wp:simplePos x="0" y="0"/>
            <wp:positionH relativeFrom="margin">
              <wp:posOffset>0</wp:posOffset>
            </wp:positionH>
            <wp:positionV relativeFrom="paragraph">
              <wp:posOffset>189865</wp:posOffset>
            </wp:positionV>
            <wp:extent cx="5274310" cy="2585085"/>
            <wp:effectExtent l="0" t="0" r="2540" b="5715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B1CBA" w14:textId="048789CF" w:rsidR="0001383C" w:rsidRPr="006550E6" w:rsidRDefault="0001383C" w:rsidP="0001383C">
      <w:pPr>
        <w:rPr>
          <w:color w:val="000000" w:themeColor="text1"/>
        </w:rPr>
      </w:pPr>
      <w:r w:rsidRPr="006550E6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561DDA3C" wp14:editId="62304EA5">
            <wp:simplePos x="0" y="0"/>
            <wp:positionH relativeFrom="margin">
              <wp:align>left</wp:align>
            </wp:positionH>
            <wp:positionV relativeFrom="paragraph">
              <wp:posOffset>2773680</wp:posOffset>
            </wp:positionV>
            <wp:extent cx="2590165" cy="1802130"/>
            <wp:effectExtent l="0" t="0" r="63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8F1FD2" w14:textId="77777777" w:rsidR="0001383C" w:rsidRPr="006550E6" w:rsidRDefault="0001383C" w:rsidP="0001383C">
      <w:pPr>
        <w:rPr>
          <w:color w:val="000000" w:themeColor="text1"/>
        </w:rPr>
      </w:pPr>
      <w:r w:rsidRPr="006550E6">
        <w:rPr>
          <w:noProof/>
          <w:color w:val="000000" w:themeColor="text1"/>
        </w:rPr>
        <w:drawing>
          <wp:inline distT="0" distB="0" distL="0" distR="0" wp14:anchorId="3CD9A967" wp14:editId="4261B5FA">
            <wp:extent cx="2371725" cy="1802130"/>
            <wp:effectExtent l="0" t="0" r="952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715" cy="18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8AC9" w14:textId="08F681B0" w:rsidR="0001383C" w:rsidRPr="006550E6" w:rsidRDefault="0001383C" w:rsidP="0001383C">
      <w:pPr>
        <w:rPr>
          <w:color w:val="000000" w:themeColor="text1"/>
        </w:rPr>
      </w:pPr>
      <w:r w:rsidRPr="006550E6">
        <w:rPr>
          <w:noProof/>
          <w:color w:val="000000" w:themeColor="text1"/>
        </w:rPr>
        <w:drawing>
          <wp:inline distT="0" distB="0" distL="0" distR="0" wp14:anchorId="73D9E7A5" wp14:editId="7E0036F4">
            <wp:extent cx="5274310" cy="247586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0E6">
        <w:rPr>
          <w:color w:val="000000" w:themeColor="text1"/>
        </w:rPr>
        <w:br w:type="textWrapping" w:clear="all"/>
      </w:r>
    </w:p>
    <w:p w14:paraId="31E9D60D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72C57953" w14:textId="77777777" w:rsidR="0001383C" w:rsidRPr="006550E6" w:rsidRDefault="0001383C" w:rsidP="0001383C">
      <w:pPr>
        <w:pStyle w:val="Prrafodelista"/>
        <w:rPr>
          <w:color w:val="000000" w:themeColor="text1"/>
        </w:rPr>
      </w:pPr>
    </w:p>
    <w:p w14:paraId="052AAE04" w14:textId="77777777" w:rsidR="0001383C" w:rsidRPr="006550E6" w:rsidRDefault="0001383C" w:rsidP="0001383C">
      <w:pPr>
        <w:rPr>
          <w:color w:val="000000" w:themeColor="text1"/>
        </w:rPr>
      </w:pPr>
    </w:p>
    <w:p w14:paraId="625D14CA" w14:textId="44BB4EFC" w:rsidR="004039EC" w:rsidRPr="006550E6" w:rsidRDefault="004039EC" w:rsidP="004039EC">
      <w:pPr>
        <w:pStyle w:val="Ttulo2"/>
        <w:rPr>
          <w:color w:val="000000" w:themeColor="text1"/>
        </w:rPr>
      </w:pPr>
      <w:bookmarkStart w:id="9" w:name="_Toc106729964"/>
      <w:r w:rsidRPr="006550E6">
        <w:rPr>
          <w:color w:val="000000" w:themeColor="text1"/>
        </w:rPr>
        <w:lastRenderedPageBreak/>
        <w:t>Amigos</w:t>
      </w:r>
      <w:bookmarkEnd w:id="9"/>
    </w:p>
    <w:p w14:paraId="5FDD6AE6" w14:textId="3D4D3684" w:rsidR="004039EC" w:rsidRPr="006550E6" w:rsidRDefault="00D10D26" w:rsidP="004039EC">
      <w:pPr>
        <w:rPr>
          <w:color w:val="000000" w:themeColor="text1"/>
        </w:rPr>
      </w:pPr>
      <w:r w:rsidRPr="006550E6">
        <w:rPr>
          <w:color w:val="000000" w:themeColor="text1"/>
        </w:rPr>
        <w:t>Aquí se pueden visualizar los ‘Amigos’</w:t>
      </w:r>
      <w:r w:rsidR="006145EE" w:rsidRPr="006550E6">
        <w:rPr>
          <w:color w:val="000000" w:themeColor="text1"/>
        </w:rPr>
        <w:t xml:space="preserve"> que tengamos agregados, para ello debimos haber aceptado su s</w:t>
      </w:r>
      <w:r w:rsidR="008D3CA8" w:rsidRPr="006550E6">
        <w:rPr>
          <w:color w:val="000000" w:themeColor="text1"/>
        </w:rPr>
        <w:t>olicitud. A su vez</w:t>
      </w:r>
      <w:r w:rsidR="006145EE" w:rsidRPr="006550E6">
        <w:rPr>
          <w:color w:val="000000" w:themeColor="text1"/>
        </w:rPr>
        <w:t>,</w:t>
      </w:r>
      <w:r w:rsidR="008D3CA8" w:rsidRPr="006550E6">
        <w:rPr>
          <w:color w:val="000000" w:themeColor="text1"/>
        </w:rPr>
        <w:t xml:space="preserve"> podemos encontrarnos con las funcionalidades propias de este aspecto</w:t>
      </w:r>
      <w:r w:rsidR="006145EE" w:rsidRPr="006550E6">
        <w:rPr>
          <w:color w:val="000000" w:themeColor="text1"/>
        </w:rPr>
        <w:t>, tales como:</w:t>
      </w:r>
    </w:p>
    <w:p w14:paraId="31F4D170" w14:textId="137913EA" w:rsidR="00D10D26" w:rsidRPr="006550E6" w:rsidRDefault="004039EC" w:rsidP="008D3CA8">
      <w:pPr>
        <w:pStyle w:val="Ttulo3"/>
        <w:rPr>
          <w:color w:val="000000" w:themeColor="text1"/>
        </w:rPr>
      </w:pPr>
      <w:bookmarkStart w:id="10" w:name="_Toc106729965"/>
      <w:r w:rsidRPr="006550E6">
        <w:rPr>
          <w:color w:val="000000" w:themeColor="text1"/>
        </w:rPr>
        <w:t>Agregar amigos</w:t>
      </w:r>
      <w:bookmarkEnd w:id="10"/>
    </w:p>
    <w:p w14:paraId="26FDC4E3" w14:textId="5B4759E8" w:rsidR="008D3CA8" w:rsidRPr="006550E6" w:rsidRDefault="00AA1A35" w:rsidP="008D3CA8">
      <w:pPr>
        <w:ind w:left="720"/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anchor distT="0" distB="0" distL="114300" distR="114300" simplePos="0" relativeHeight="251665408" behindDoc="0" locked="0" layoutInCell="1" allowOverlap="1" wp14:anchorId="209EBFCC" wp14:editId="34C1EDE2">
            <wp:simplePos x="0" y="0"/>
            <wp:positionH relativeFrom="margin">
              <wp:posOffset>402763</wp:posOffset>
            </wp:positionH>
            <wp:positionV relativeFrom="paragraph">
              <wp:posOffset>713797</wp:posOffset>
            </wp:positionV>
            <wp:extent cx="1828800" cy="137668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CA8" w:rsidRPr="006550E6">
        <w:rPr>
          <w:color w:val="000000" w:themeColor="text1"/>
        </w:rPr>
        <w:t>Al presionar el botón de ‘Agregar amigos’ podemos realizar la solicitud a la persona que deseemos al poner el nombre del mismo en la búsqueda.</w:t>
      </w:r>
    </w:p>
    <w:p w14:paraId="553C22F9" w14:textId="77777777" w:rsidR="00AA1A35" w:rsidRPr="006550E6" w:rsidRDefault="00AA1A35" w:rsidP="00AA1A35">
      <w:pPr>
        <w:pStyle w:val="Ttulo3"/>
        <w:numPr>
          <w:ilvl w:val="0"/>
          <w:numId w:val="0"/>
        </w:numPr>
        <w:ind w:left="1080"/>
        <w:rPr>
          <w:color w:val="000000" w:themeColor="text1"/>
        </w:rPr>
      </w:pPr>
    </w:p>
    <w:p w14:paraId="080F0D62" w14:textId="0ECFCEC5" w:rsidR="008D3CA8" w:rsidRPr="006550E6" w:rsidRDefault="008D3CA8" w:rsidP="008D3CA8">
      <w:pPr>
        <w:pStyle w:val="Ttulo3"/>
        <w:rPr>
          <w:color w:val="000000" w:themeColor="text1"/>
        </w:rPr>
      </w:pPr>
      <w:r w:rsidRPr="006550E6">
        <w:rPr>
          <w:color w:val="000000" w:themeColor="text1"/>
        </w:rPr>
        <w:t>Eliminar amigos</w:t>
      </w:r>
    </w:p>
    <w:p w14:paraId="27BD4156" w14:textId="15F9A823" w:rsidR="008D3CA8" w:rsidRPr="006550E6" w:rsidRDefault="008D3CA8" w:rsidP="00AA1A35">
      <w:pPr>
        <w:ind w:left="720"/>
        <w:rPr>
          <w:color w:val="000000" w:themeColor="text1"/>
        </w:rPr>
      </w:pPr>
      <w:r w:rsidRPr="006550E6">
        <w:rPr>
          <w:color w:val="000000" w:themeColor="text1"/>
        </w:rPr>
        <w:t xml:space="preserve">Si deseamos no tener a un usuario determinado en nuestra lista de amigos entonces podemos eliminar el mismo mediante </w:t>
      </w:r>
      <w:r w:rsidR="006145EE" w:rsidRPr="006550E6">
        <w:rPr>
          <w:color w:val="000000" w:themeColor="text1"/>
        </w:rPr>
        <w:t>un botón.</w:t>
      </w:r>
    </w:p>
    <w:p w14:paraId="25B40A9A" w14:textId="77777777" w:rsidR="00AA1A35" w:rsidRPr="006550E6" w:rsidRDefault="00AA1A35" w:rsidP="00AA1A35">
      <w:pPr>
        <w:ind w:left="720"/>
        <w:rPr>
          <w:color w:val="000000" w:themeColor="text1"/>
        </w:rPr>
      </w:pPr>
    </w:p>
    <w:p w14:paraId="48C58A48" w14:textId="50F2A5BA" w:rsidR="008D3CA8" w:rsidRPr="006550E6" w:rsidRDefault="006145EE" w:rsidP="008D3CA8">
      <w:pPr>
        <w:pStyle w:val="Ttulo3"/>
        <w:rPr>
          <w:color w:val="000000" w:themeColor="text1"/>
        </w:rPr>
      </w:pPr>
      <w:r w:rsidRPr="006550E6">
        <w:rPr>
          <w:color w:val="000000" w:themeColor="text1"/>
        </w:rPr>
        <w:t>Notificaciones</w:t>
      </w:r>
    </w:p>
    <w:p w14:paraId="52B8607D" w14:textId="3ACF64EE" w:rsidR="00AA1A35" w:rsidRPr="006550E6" w:rsidRDefault="00AA1A35" w:rsidP="00AA1A35">
      <w:pPr>
        <w:ind w:left="720"/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anchor distT="0" distB="0" distL="114300" distR="114300" simplePos="0" relativeHeight="251661312" behindDoc="1" locked="0" layoutInCell="1" allowOverlap="1" wp14:anchorId="1BED2CBC" wp14:editId="3DE950D9">
            <wp:simplePos x="0" y="0"/>
            <wp:positionH relativeFrom="margin">
              <wp:align>center</wp:align>
            </wp:positionH>
            <wp:positionV relativeFrom="paragraph">
              <wp:posOffset>948055</wp:posOffset>
            </wp:positionV>
            <wp:extent cx="4717415" cy="2426335"/>
            <wp:effectExtent l="0" t="0" r="6985" b="0"/>
            <wp:wrapTight wrapText="bothSides">
              <wp:wrapPolygon edited="0">
                <wp:start x="0" y="0"/>
                <wp:lineTo x="0" y="21368"/>
                <wp:lineTo x="21545" y="21368"/>
                <wp:lineTo x="2154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"/>
                    <a:stretch/>
                  </pic:blipFill>
                  <pic:spPr bwMode="auto">
                    <a:xfrm>
                      <a:off x="0" y="0"/>
                      <a:ext cx="4717415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CA8" w:rsidRPr="006550E6">
        <w:rPr>
          <w:color w:val="000000" w:themeColor="text1"/>
        </w:rPr>
        <w:t>Presionando la campana</w:t>
      </w:r>
      <w:r w:rsidR="006145EE" w:rsidRPr="006550E6">
        <w:rPr>
          <w:color w:val="000000" w:themeColor="text1"/>
        </w:rPr>
        <w:t xml:space="preserve">, </w:t>
      </w:r>
      <w:r w:rsidR="008D3CA8" w:rsidRPr="006550E6">
        <w:rPr>
          <w:color w:val="000000" w:themeColor="text1"/>
        </w:rPr>
        <w:t xml:space="preserve">podemos visualizar si algún usuario desea ser nuestro amigo y de esta manera también se puede denegar o aceptar dicha solicitud. </w:t>
      </w:r>
    </w:p>
    <w:p w14:paraId="5A2DE8F1" w14:textId="77777777" w:rsidR="00AA1A35" w:rsidRPr="006550E6" w:rsidRDefault="00AA1A35" w:rsidP="008D3CA8">
      <w:pPr>
        <w:rPr>
          <w:color w:val="000000" w:themeColor="text1"/>
        </w:rPr>
      </w:pPr>
    </w:p>
    <w:p w14:paraId="4D4F206C" w14:textId="065A885C" w:rsidR="00A26A1C" w:rsidRPr="006550E6" w:rsidRDefault="00ED72F5" w:rsidP="008D3CA8">
      <w:pPr>
        <w:rPr>
          <w:b/>
          <w:bCs/>
          <w:color w:val="000000" w:themeColor="text1"/>
        </w:rPr>
      </w:pPr>
      <w:r w:rsidRPr="006550E6">
        <w:rPr>
          <w:color w:val="000000" w:themeColor="text1"/>
        </w:rPr>
        <w:lastRenderedPageBreak/>
        <w:t>También</w:t>
      </w:r>
      <w:r w:rsidR="008D3CA8" w:rsidRPr="006550E6">
        <w:rPr>
          <w:color w:val="000000" w:themeColor="text1"/>
        </w:rPr>
        <w:t xml:space="preserve"> se pueden compartir archivos</w:t>
      </w:r>
      <w:r w:rsidRPr="006550E6">
        <w:rPr>
          <w:color w:val="000000" w:themeColor="text1"/>
        </w:rPr>
        <w:t xml:space="preserve"> con tus amigos</w:t>
      </w:r>
      <w:r w:rsidR="008D3CA8" w:rsidRPr="006550E6">
        <w:rPr>
          <w:color w:val="000000" w:themeColor="text1"/>
        </w:rPr>
        <w:t xml:space="preserve"> a través de un espacio común </w:t>
      </w:r>
      <w:r w:rsidRPr="006550E6">
        <w:rPr>
          <w:color w:val="000000" w:themeColor="text1"/>
        </w:rPr>
        <w:t xml:space="preserve">llamado </w:t>
      </w:r>
      <w:r w:rsidR="008D3CA8" w:rsidRPr="006550E6">
        <w:rPr>
          <w:b/>
          <w:bCs/>
          <w:color w:val="000000" w:themeColor="text1"/>
        </w:rPr>
        <w:t>Carpeta Compartida</w:t>
      </w:r>
    </w:p>
    <w:p w14:paraId="6D13D1FD" w14:textId="77777777" w:rsidR="00E51E02" w:rsidRPr="006550E6" w:rsidRDefault="00E51E02" w:rsidP="008D3CA8">
      <w:pPr>
        <w:rPr>
          <w:b/>
          <w:bCs/>
          <w:color w:val="000000" w:themeColor="text1"/>
        </w:rPr>
      </w:pPr>
    </w:p>
    <w:p w14:paraId="2E21E265" w14:textId="4793B634" w:rsidR="004039EC" w:rsidRPr="006550E6" w:rsidRDefault="004039EC" w:rsidP="004039EC">
      <w:pPr>
        <w:pStyle w:val="Ttulo2"/>
        <w:rPr>
          <w:color w:val="000000" w:themeColor="text1"/>
        </w:rPr>
      </w:pPr>
      <w:bookmarkStart w:id="11" w:name="_Toc106729966"/>
      <w:r w:rsidRPr="006550E6">
        <w:rPr>
          <w:color w:val="000000" w:themeColor="text1"/>
        </w:rPr>
        <w:t>Carpeta compartida</w:t>
      </w:r>
      <w:bookmarkEnd w:id="11"/>
    </w:p>
    <w:p w14:paraId="24A00FA9" w14:textId="10C33867" w:rsidR="00ED72F5" w:rsidRPr="006550E6" w:rsidRDefault="00ED72F5" w:rsidP="00ED72F5">
      <w:pPr>
        <w:rPr>
          <w:color w:val="000000" w:themeColor="text1"/>
        </w:rPr>
      </w:pPr>
      <w:r w:rsidRPr="006550E6">
        <w:rPr>
          <w:color w:val="000000" w:themeColor="text1"/>
        </w:rPr>
        <w:t>Este campo actúa de la misma manera que el ‘Home’ y posee casi exactamente las mismas funcionalidades:</w:t>
      </w:r>
    </w:p>
    <w:p w14:paraId="4D5E2AA4" w14:textId="35654D41" w:rsidR="00ED72F5" w:rsidRPr="006550E6" w:rsidRDefault="00ED72F5" w:rsidP="00ED72F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6550E6">
        <w:rPr>
          <w:color w:val="000000" w:themeColor="text1"/>
        </w:rPr>
        <w:t>Subir archivos</w:t>
      </w:r>
    </w:p>
    <w:p w14:paraId="0A518B36" w14:textId="037E72B3" w:rsidR="00ED72F5" w:rsidRPr="006550E6" w:rsidRDefault="00ED72F5" w:rsidP="00ED72F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6550E6">
        <w:rPr>
          <w:color w:val="000000" w:themeColor="text1"/>
        </w:rPr>
        <w:t>Eliminar archivos</w:t>
      </w:r>
    </w:p>
    <w:p w14:paraId="2502F3A7" w14:textId="2C5787C8" w:rsidR="00ED72F5" w:rsidRPr="006550E6" w:rsidRDefault="00ED72F5" w:rsidP="00ED72F5">
      <w:pPr>
        <w:pStyle w:val="Prrafodelista"/>
        <w:numPr>
          <w:ilvl w:val="0"/>
          <w:numId w:val="21"/>
        </w:numPr>
        <w:rPr>
          <w:color w:val="000000" w:themeColor="text1"/>
        </w:rPr>
      </w:pPr>
      <w:r w:rsidRPr="006550E6">
        <w:rPr>
          <w:color w:val="000000" w:themeColor="text1"/>
        </w:rPr>
        <w:t>Ordenar archivos</w:t>
      </w:r>
    </w:p>
    <w:p w14:paraId="0700E7E4" w14:textId="3F67A401" w:rsidR="00ED72F5" w:rsidRPr="006550E6" w:rsidRDefault="00ED72F5" w:rsidP="004039EC">
      <w:pPr>
        <w:rPr>
          <w:color w:val="000000" w:themeColor="text1"/>
        </w:rPr>
      </w:pPr>
      <w:r w:rsidRPr="006550E6">
        <w:rPr>
          <w:color w:val="000000" w:themeColor="text1"/>
        </w:rPr>
        <w:t xml:space="preserve">Pero con la diferencia de que mas de un usuario puede visualizar y manipular </w:t>
      </w:r>
      <w:r w:rsidR="00A26925" w:rsidRPr="006550E6">
        <w:rPr>
          <w:color w:val="000000" w:themeColor="text1"/>
        </w:rPr>
        <w:t xml:space="preserve">los </w:t>
      </w:r>
      <w:r w:rsidR="009847F1" w:rsidRPr="006550E6">
        <w:rPr>
          <w:color w:val="000000" w:themeColor="text1"/>
        </w:rPr>
        <w:t>elementos</w:t>
      </w:r>
      <w:r w:rsidR="00A26925" w:rsidRPr="006550E6">
        <w:rPr>
          <w:color w:val="000000" w:themeColor="text1"/>
        </w:rPr>
        <w:t xml:space="preserve"> que se encuentren</w:t>
      </w:r>
      <w:r w:rsidR="009847F1" w:rsidRPr="006550E6">
        <w:rPr>
          <w:color w:val="000000" w:themeColor="text1"/>
        </w:rPr>
        <w:t xml:space="preserve"> en este espacio</w:t>
      </w:r>
      <w:r w:rsidR="00A26925" w:rsidRPr="006550E6">
        <w:rPr>
          <w:color w:val="000000" w:themeColor="text1"/>
        </w:rPr>
        <w:t xml:space="preserve">. </w:t>
      </w:r>
    </w:p>
    <w:p w14:paraId="7314402A" w14:textId="060B87EB" w:rsidR="00E51E02" w:rsidRPr="006550E6" w:rsidRDefault="00AA1A35" w:rsidP="004039EC">
      <w:pPr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anchor distT="0" distB="0" distL="114300" distR="114300" simplePos="0" relativeHeight="251663360" behindDoc="1" locked="0" layoutInCell="1" allowOverlap="1" wp14:anchorId="4621D2AD" wp14:editId="1C5F9780">
            <wp:simplePos x="0" y="0"/>
            <wp:positionH relativeFrom="margin">
              <wp:align>left</wp:align>
            </wp:positionH>
            <wp:positionV relativeFrom="paragraph">
              <wp:posOffset>474794</wp:posOffset>
            </wp:positionV>
            <wp:extent cx="5304790" cy="2671445"/>
            <wp:effectExtent l="0" t="0" r="0" b="0"/>
            <wp:wrapTight wrapText="bothSides">
              <wp:wrapPolygon edited="0">
                <wp:start x="0" y="0"/>
                <wp:lineTo x="0" y="21410"/>
                <wp:lineTo x="21486" y="21410"/>
                <wp:lineTo x="2148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99894" w14:textId="77D26D61" w:rsidR="00ED72F5" w:rsidRPr="006550E6" w:rsidRDefault="00ED72F5" w:rsidP="004039EC">
      <w:pPr>
        <w:rPr>
          <w:color w:val="000000" w:themeColor="text1"/>
        </w:rPr>
      </w:pPr>
    </w:p>
    <w:p w14:paraId="680E2C9F" w14:textId="48DA550C" w:rsidR="00E51E02" w:rsidRPr="006550E6" w:rsidRDefault="00E51E02" w:rsidP="004039EC">
      <w:pPr>
        <w:rPr>
          <w:color w:val="000000" w:themeColor="text1"/>
        </w:rPr>
      </w:pPr>
      <w:r w:rsidRPr="006550E6">
        <w:rPr>
          <w:color w:val="000000" w:themeColor="text1"/>
        </w:rPr>
        <w:br w:type="page"/>
      </w:r>
    </w:p>
    <w:p w14:paraId="784AD161" w14:textId="6E367FA1" w:rsidR="00BA42CB" w:rsidRPr="006550E6" w:rsidRDefault="00F721EF" w:rsidP="00F721EF">
      <w:pPr>
        <w:pStyle w:val="Ttulo2"/>
        <w:rPr>
          <w:color w:val="000000" w:themeColor="text1"/>
        </w:rPr>
      </w:pPr>
      <w:bookmarkStart w:id="12" w:name="_Toc106729967"/>
      <w:r w:rsidRPr="006550E6">
        <w:rPr>
          <w:color w:val="000000" w:themeColor="text1"/>
        </w:rPr>
        <w:lastRenderedPageBreak/>
        <w:t xml:space="preserve">Papelera / </w:t>
      </w:r>
      <w:proofErr w:type="spellStart"/>
      <w:r w:rsidRPr="006550E6">
        <w:rPr>
          <w:color w:val="000000" w:themeColor="text1"/>
        </w:rPr>
        <w:t>Trash</w:t>
      </w:r>
      <w:proofErr w:type="spellEnd"/>
      <w:r w:rsidRPr="006550E6">
        <w:rPr>
          <w:color w:val="000000" w:themeColor="text1"/>
        </w:rPr>
        <w:t xml:space="preserve"> </w:t>
      </w:r>
      <w:proofErr w:type="spellStart"/>
      <w:r w:rsidRPr="006550E6">
        <w:rPr>
          <w:color w:val="000000" w:themeColor="text1"/>
        </w:rPr>
        <w:t>bin</w:t>
      </w:r>
      <w:proofErr w:type="spellEnd"/>
      <w:r w:rsidR="004039EC" w:rsidRPr="006550E6">
        <w:rPr>
          <w:color w:val="000000" w:themeColor="text1"/>
        </w:rPr>
        <w:t xml:space="preserve"> (Solo)</w:t>
      </w:r>
      <w:bookmarkEnd w:id="12"/>
    </w:p>
    <w:p w14:paraId="77A4A914" w14:textId="17E9F7EE" w:rsidR="00F721EF" w:rsidRPr="006550E6" w:rsidRDefault="00F721EF" w:rsidP="00F721EF">
      <w:pPr>
        <w:rPr>
          <w:color w:val="000000" w:themeColor="text1"/>
        </w:rPr>
      </w:pPr>
      <w:r w:rsidRPr="006550E6">
        <w:rPr>
          <w:color w:val="000000" w:themeColor="text1"/>
        </w:rPr>
        <w:t xml:space="preserve">Como se indicó anteriormente, cuando se elimina un archivo de </w:t>
      </w:r>
      <w:r w:rsidRPr="006550E6">
        <w:rPr>
          <w:b/>
          <w:bCs/>
          <w:color w:val="000000" w:themeColor="text1"/>
        </w:rPr>
        <w:t>Inicio</w:t>
      </w:r>
      <w:r w:rsidR="009847F1" w:rsidRPr="006550E6">
        <w:rPr>
          <w:b/>
          <w:bCs/>
          <w:color w:val="000000" w:themeColor="text1"/>
        </w:rPr>
        <w:t>,</w:t>
      </w:r>
      <w:r w:rsidRPr="006550E6">
        <w:rPr>
          <w:color w:val="000000" w:themeColor="text1"/>
        </w:rPr>
        <w:t xml:space="preserve"> este no se borra definitivamente de la nube, sino que el archivo ‘eliminado’ que se mueve a la ‘Papelera’. </w:t>
      </w:r>
    </w:p>
    <w:p w14:paraId="1D245E6B" w14:textId="15799692" w:rsidR="00F721EF" w:rsidRPr="006550E6" w:rsidRDefault="00E51E02" w:rsidP="00F721EF">
      <w:pPr>
        <w:rPr>
          <w:color w:val="000000" w:themeColor="text1"/>
        </w:rPr>
      </w:pPr>
      <w:r w:rsidRPr="006550E6">
        <w:rPr>
          <w:noProof/>
          <w:color w:val="000000" w:themeColor="text1"/>
          <w:lang w:val="es-AR" w:eastAsia="es-AR"/>
        </w:rPr>
        <w:drawing>
          <wp:anchor distT="0" distB="0" distL="114300" distR="114300" simplePos="0" relativeHeight="251662336" behindDoc="1" locked="0" layoutInCell="1" allowOverlap="1" wp14:anchorId="0EA33F16" wp14:editId="749219B4">
            <wp:simplePos x="0" y="0"/>
            <wp:positionH relativeFrom="margin">
              <wp:align>center</wp:align>
            </wp:positionH>
            <wp:positionV relativeFrom="paragraph">
              <wp:posOffset>920115</wp:posOffset>
            </wp:positionV>
            <wp:extent cx="5274310" cy="2639695"/>
            <wp:effectExtent l="0" t="0" r="2540" b="8255"/>
            <wp:wrapTight wrapText="bothSides">
              <wp:wrapPolygon edited="0">
                <wp:start x="0" y="0"/>
                <wp:lineTo x="0" y="21512"/>
                <wp:lineTo x="21532" y="21512"/>
                <wp:lineTo x="2153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1EF" w:rsidRPr="006550E6">
        <w:rPr>
          <w:color w:val="000000" w:themeColor="text1"/>
        </w:rPr>
        <w:t>En esta papelera tenemos únicamente dos funcionalidades; eliminar</w:t>
      </w:r>
      <w:r w:rsidR="004039EC" w:rsidRPr="006550E6">
        <w:rPr>
          <w:color w:val="000000" w:themeColor="text1"/>
        </w:rPr>
        <w:t xml:space="preserve"> el archivo</w:t>
      </w:r>
      <w:r w:rsidR="00F721EF" w:rsidRPr="006550E6">
        <w:rPr>
          <w:color w:val="000000" w:themeColor="text1"/>
        </w:rPr>
        <w:t xml:space="preserve"> definitivamente</w:t>
      </w:r>
      <w:r w:rsidR="004039EC" w:rsidRPr="006550E6">
        <w:rPr>
          <w:color w:val="000000" w:themeColor="text1"/>
        </w:rPr>
        <w:t>, sin posibilidad de recuperar el archivo y restaurar el archivo, es decir que vuelve a formar parte de los archivos que encontramos en ‘Inicio’.</w:t>
      </w:r>
    </w:p>
    <w:p w14:paraId="16F3963C" w14:textId="5F0D1F60" w:rsidR="004039EC" w:rsidRPr="006550E6" w:rsidRDefault="004039EC" w:rsidP="00F721EF">
      <w:pPr>
        <w:rPr>
          <w:color w:val="000000" w:themeColor="text1"/>
        </w:rPr>
      </w:pPr>
    </w:p>
    <w:p w14:paraId="55DA5BE7" w14:textId="35049A17" w:rsidR="004039EC" w:rsidRPr="006550E6" w:rsidRDefault="004039EC" w:rsidP="00F721EF">
      <w:pPr>
        <w:rPr>
          <w:color w:val="000000" w:themeColor="text1"/>
        </w:rPr>
      </w:pPr>
    </w:p>
    <w:p w14:paraId="0C9830C9" w14:textId="0D3A3EAD" w:rsidR="004039EC" w:rsidRPr="006550E6" w:rsidRDefault="004039EC" w:rsidP="004039EC">
      <w:pPr>
        <w:pStyle w:val="Ttulo2"/>
        <w:rPr>
          <w:color w:val="000000" w:themeColor="text1"/>
        </w:rPr>
      </w:pPr>
      <w:bookmarkStart w:id="13" w:name="_Toc106729968"/>
      <w:r w:rsidRPr="006550E6">
        <w:rPr>
          <w:color w:val="000000" w:themeColor="text1"/>
        </w:rPr>
        <w:t>Papelera Compartida</w:t>
      </w:r>
      <w:bookmarkEnd w:id="13"/>
    </w:p>
    <w:p w14:paraId="0E8339A9" w14:textId="3F50E2BE" w:rsidR="004039EC" w:rsidRPr="006550E6" w:rsidRDefault="004039EC" w:rsidP="004039EC">
      <w:pPr>
        <w:rPr>
          <w:color w:val="000000" w:themeColor="text1"/>
        </w:rPr>
      </w:pPr>
      <w:r w:rsidRPr="006550E6">
        <w:rPr>
          <w:color w:val="000000" w:themeColor="text1"/>
        </w:rPr>
        <w:t xml:space="preserve">Funciona exactamente igual que la papelera propia, pero </w:t>
      </w:r>
      <w:r w:rsidR="00E773AC" w:rsidRPr="006550E6">
        <w:rPr>
          <w:color w:val="000000" w:themeColor="text1"/>
        </w:rPr>
        <w:t>la diferencia radica en que los usuarios de la carpeta compartida puedan eliminar definitivamente o restaurar los archivos que fueron borrados de la carpeta compartida.</w:t>
      </w:r>
    </w:p>
    <w:p w14:paraId="5C6923BC" w14:textId="77777777" w:rsidR="00084B21" w:rsidRPr="006550E6" w:rsidRDefault="00084B21" w:rsidP="004039EC">
      <w:pPr>
        <w:rPr>
          <w:color w:val="000000" w:themeColor="text1"/>
        </w:rPr>
      </w:pPr>
    </w:p>
    <w:p w14:paraId="4D31A0A8" w14:textId="03ED272D" w:rsidR="004039EC" w:rsidRPr="006550E6" w:rsidRDefault="004039EC" w:rsidP="00F721EF">
      <w:pPr>
        <w:rPr>
          <w:color w:val="000000" w:themeColor="text1"/>
        </w:rPr>
      </w:pPr>
    </w:p>
    <w:p w14:paraId="3C048A2B" w14:textId="15355C87" w:rsidR="004039EC" w:rsidRPr="006550E6" w:rsidRDefault="004039EC" w:rsidP="00F721EF">
      <w:pPr>
        <w:rPr>
          <w:color w:val="000000" w:themeColor="text1"/>
        </w:rPr>
      </w:pPr>
    </w:p>
    <w:p w14:paraId="3B2B76C4" w14:textId="77777777" w:rsidR="004039EC" w:rsidRPr="006550E6" w:rsidRDefault="004039EC" w:rsidP="00F721EF">
      <w:pPr>
        <w:rPr>
          <w:color w:val="000000" w:themeColor="text1"/>
        </w:rPr>
      </w:pPr>
    </w:p>
    <w:p w14:paraId="53293990" w14:textId="77777777" w:rsidR="008A2DA5" w:rsidRPr="006550E6" w:rsidRDefault="008A2DA5" w:rsidP="008A2DA5">
      <w:pPr>
        <w:rPr>
          <w:color w:val="000000" w:themeColor="text1"/>
        </w:rPr>
      </w:pPr>
    </w:p>
    <w:sectPr w:rsidR="008A2DA5" w:rsidRPr="006550E6" w:rsidSect="006550E6">
      <w:footerReference w:type="default" r:id="rId21"/>
      <w:pgSz w:w="11906" w:h="16838" w:code="9"/>
      <w:pgMar w:top="1728" w:right="1800" w:bottom="1440" w:left="1800" w:header="720" w:footer="720" w:gutter="0"/>
      <w:pgBorders w:offsetFrom="page">
        <w:top w:val="threeDEmboss" w:sz="24" w:space="24" w:color="894747"/>
        <w:left w:val="threeDEmboss" w:sz="24" w:space="24" w:color="894747"/>
        <w:bottom w:val="threeDEngrave" w:sz="24" w:space="24" w:color="894747"/>
        <w:right w:val="threeDEngrave" w:sz="24" w:space="24" w:color="894747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D6440" w14:textId="77777777" w:rsidR="002D1ACA" w:rsidRDefault="002D1ACA" w:rsidP="00C6554A">
      <w:pPr>
        <w:spacing w:before="0" w:after="0" w:line="240" w:lineRule="auto"/>
      </w:pPr>
      <w:r>
        <w:separator/>
      </w:r>
    </w:p>
  </w:endnote>
  <w:endnote w:type="continuationSeparator" w:id="0">
    <w:p w14:paraId="62AA4E4D" w14:textId="77777777" w:rsidR="002D1ACA" w:rsidRDefault="002D1AC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7A2D0" w14:textId="0812BCE6" w:rsidR="002163EE" w:rsidRPr="00B87CE6" w:rsidRDefault="00A1594C">
    <w:pPr>
      <w:pStyle w:val="Piedepgina"/>
      <w:rPr>
        <w:rFonts w:cs="Arial"/>
        <w:noProof/>
        <w:color w:val="000000" w:themeColor="text1"/>
      </w:rPr>
    </w:pPr>
    <w:r w:rsidRPr="00B87CE6">
      <w:rPr>
        <w:rFonts w:cs="Arial"/>
        <w:noProof/>
        <w:color w:val="000000" w:themeColor="text1"/>
        <w:lang w:bidi="es-ES"/>
      </w:rPr>
      <w:t>PÁGINA</w:t>
    </w:r>
    <w:r w:rsidR="00ED7C44" w:rsidRPr="00B87CE6">
      <w:rPr>
        <w:rFonts w:cs="Arial"/>
        <w:noProof/>
        <w:color w:val="000000" w:themeColor="text1"/>
        <w:lang w:bidi="es-ES"/>
      </w:rPr>
      <w:t xml:space="preserve"> </w:t>
    </w:r>
    <w:r w:rsidR="00ED7C44" w:rsidRPr="00B87CE6">
      <w:rPr>
        <w:rFonts w:cs="Arial"/>
        <w:noProof/>
        <w:color w:val="000000" w:themeColor="text1"/>
        <w:lang w:bidi="es-ES"/>
      </w:rPr>
      <w:fldChar w:fldCharType="begin"/>
    </w:r>
    <w:r w:rsidR="00ED7C44" w:rsidRPr="00B87CE6">
      <w:rPr>
        <w:rFonts w:cs="Arial"/>
        <w:noProof/>
        <w:color w:val="000000" w:themeColor="text1"/>
        <w:lang w:bidi="es-ES"/>
      </w:rPr>
      <w:instrText xml:space="preserve"> PAGE  \* Arabic  \* MERGEFORMAT </w:instrText>
    </w:r>
    <w:r w:rsidR="00ED7C44" w:rsidRPr="00B87CE6">
      <w:rPr>
        <w:rFonts w:cs="Arial"/>
        <w:noProof/>
        <w:color w:val="000000" w:themeColor="text1"/>
        <w:lang w:bidi="es-ES"/>
      </w:rPr>
      <w:fldChar w:fldCharType="separate"/>
    </w:r>
    <w:r w:rsidR="005F7051" w:rsidRPr="00B87CE6">
      <w:rPr>
        <w:rFonts w:cs="Arial"/>
        <w:noProof/>
        <w:color w:val="000000" w:themeColor="text1"/>
        <w:lang w:bidi="es-ES"/>
      </w:rPr>
      <w:t>1</w:t>
    </w:r>
    <w:r w:rsidR="00ED7C44" w:rsidRPr="00B87CE6">
      <w:rPr>
        <w:rFonts w:cs="Arial"/>
        <w:noProof/>
        <w:color w:val="000000" w:themeColor="text1"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A389B" w14:textId="77777777" w:rsidR="002D1ACA" w:rsidRDefault="002D1AC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969AEFB" w14:textId="77777777" w:rsidR="002D1ACA" w:rsidRDefault="002D1AC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F9C4B72"/>
    <w:multiLevelType w:val="hybridMultilevel"/>
    <w:tmpl w:val="354E38EE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276D8F"/>
    <w:multiLevelType w:val="hybridMultilevel"/>
    <w:tmpl w:val="F8C4116E"/>
    <w:lvl w:ilvl="0" w:tplc="F7E2218E">
      <w:start w:val="1"/>
      <w:numFmt w:val="bullet"/>
      <w:pStyle w:val="Ttulo3"/>
      <w:lvlText w:val="o"/>
      <w:lvlJc w:val="left"/>
      <w:pPr>
        <w:ind w:left="1080" w:hanging="360"/>
      </w:pPr>
      <w:rPr>
        <w:rFonts w:ascii="Courier New" w:hAnsi="Courier New" w:cs="Courier New" w:hint="default"/>
        <w:sz w:val="32"/>
        <w:szCs w:val="24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0A08FF"/>
    <w:multiLevelType w:val="hybridMultilevel"/>
    <w:tmpl w:val="A3986D7A"/>
    <w:lvl w:ilvl="0" w:tplc="DD9E7B06">
      <w:start w:val="1"/>
      <w:numFmt w:val="bullet"/>
      <w:pStyle w:val="Ttulo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530FFF"/>
    <w:multiLevelType w:val="hybridMultilevel"/>
    <w:tmpl w:val="BFE2DE1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1775B7"/>
    <w:multiLevelType w:val="hybridMultilevel"/>
    <w:tmpl w:val="71B6BA2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4D6934"/>
    <w:multiLevelType w:val="hybridMultilevel"/>
    <w:tmpl w:val="9796C0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7811B3"/>
    <w:multiLevelType w:val="hybridMultilevel"/>
    <w:tmpl w:val="44EC720C"/>
    <w:lvl w:ilvl="0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4149055">
    <w:abstractNumId w:val="9"/>
  </w:num>
  <w:num w:numId="2" w16cid:durableId="1803885017">
    <w:abstractNumId w:val="8"/>
  </w:num>
  <w:num w:numId="3" w16cid:durableId="1169365066">
    <w:abstractNumId w:val="8"/>
  </w:num>
  <w:num w:numId="4" w16cid:durableId="1845583676">
    <w:abstractNumId w:val="9"/>
  </w:num>
  <w:num w:numId="5" w16cid:durableId="102304574">
    <w:abstractNumId w:val="15"/>
  </w:num>
  <w:num w:numId="6" w16cid:durableId="1347707140">
    <w:abstractNumId w:val="10"/>
  </w:num>
  <w:num w:numId="7" w16cid:durableId="2024437569">
    <w:abstractNumId w:val="11"/>
  </w:num>
  <w:num w:numId="8" w16cid:durableId="142165952">
    <w:abstractNumId w:val="7"/>
  </w:num>
  <w:num w:numId="9" w16cid:durableId="1974292212">
    <w:abstractNumId w:val="6"/>
  </w:num>
  <w:num w:numId="10" w16cid:durableId="1000697506">
    <w:abstractNumId w:val="5"/>
  </w:num>
  <w:num w:numId="11" w16cid:durableId="540552553">
    <w:abstractNumId w:val="4"/>
  </w:num>
  <w:num w:numId="12" w16cid:durableId="1919049129">
    <w:abstractNumId w:val="3"/>
  </w:num>
  <w:num w:numId="13" w16cid:durableId="1687437334">
    <w:abstractNumId w:val="2"/>
  </w:num>
  <w:num w:numId="14" w16cid:durableId="623922329">
    <w:abstractNumId w:val="1"/>
  </w:num>
  <w:num w:numId="15" w16cid:durableId="1892618287">
    <w:abstractNumId w:val="0"/>
  </w:num>
  <w:num w:numId="16" w16cid:durableId="1277254943">
    <w:abstractNumId w:val="18"/>
  </w:num>
  <w:num w:numId="17" w16cid:durableId="762411252">
    <w:abstractNumId w:val="14"/>
  </w:num>
  <w:num w:numId="18" w16cid:durableId="1814784578">
    <w:abstractNumId w:val="13"/>
  </w:num>
  <w:num w:numId="19" w16cid:durableId="1569488500">
    <w:abstractNumId w:val="12"/>
  </w:num>
  <w:num w:numId="20" w16cid:durableId="2112898007">
    <w:abstractNumId w:val="17"/>
  </w:num>
  <w:num w:numId="21" w16cid:durableId="1476020483">
    <w:abstractNumId w:val="16"/>
  </w:num>
  <w:num w:numId="22" w16cid:durableId="9451603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D02"/>
    <w:rsid w:val="00012342"/>
    <w:rsid w:val="0001383C"/>
    <w:rsid w:val="00084B21"/>
    <w:rsid w:val="000A1AAF"/>
    <w:rsid w:val="00136A82"/>
    <w:rsid w:val="00171667"/>
    <w:rsid w:val="00205452"/>
    <w:rsid w:val="00217EB0"/>
    <w:rsid w:val="002554CD"/>
    <w:rsid w:val="00293B83"/>
    <w:rsid w:val="002B4294"/>
    <w:rsid w:val="002D1ACA"/>
    <w:rsid w:val="002D4E17"/>
    <w:rsid w:val="00333D0D"/>
    <w:rsid w:val="00347687"/>
    <w:rsid w:val="0039265C"/>
    <w:rsid w:val="003D555A"/>
    <w:rsid w:val="004039EC"/>
    <w:rsid w:val="00444DA8"/>
    <w:rsid w:val="00446850"/>
    <w:rsid w:val="004648BD"/>
    <w:rsid w:val="004A0A89"/>
    <w:rsid w:val="004C049F"/>
    <w:rsid w:val="004F1D0D"/>
    <w:rsid w:val="005000E2"/>
    <w:rsid w:val="0051785D"/>
    <w:rsid w:val="00524074"/>
    <w:rsid w:val="00575081"/>
    <w:rsid w:val="005F7051"/>
    <w:rsid w:val="00613905"/>
    <w:rsid w:val="006145EE"/>
    <w:rsid w:val="006550E6"/>
    <w:rsid w:val="00684D53"/>
    <w:rsid w:val="006A3CE7"/>
    <w:rsid w:val="006D4CF4"/>
    <w:rsid w:val="006E6D0A"/>
    <w:rsid w:val="007739DC"/>
    <w:rsid w:val="007C1307"/>
    <w:rsid w:val="00822DB5"/>
    <w:rsid w:val="0087347C"/>
    <w:rsid w:val="00894978"/>
    <w:rsid w:val="0089714F"/>
    <w:rsid w:val="008A0679"/>
    <w:rsid w:val="008A2DA5"/>
    <w:rsid w:val="008D3CA8"/>
    <w:rsid w:val="008F1ED6"/>
    <w:rsid w:val="00917EAF"/>
    <w:rsid w:val="0092274A"/>
    <w:rsid w:val="009679B1"/>
    <w:rsid w:val="009847F1"/>
    <w:rsid w:val="00986062"/>
    <w:rsid w:val="009A2F62"/>
    <w:rsid w:val="00A1594C"/>
    <w:rsid w:val="00A26925"/>
    <w:rsid w:val="00A26A1C"/>
    <w:rsid w:val="00AA1A35"/>
    <w:rsid w:val="00AD5F26"/>
    <w:rsid w:val="00B87CE6"/>
    <w:rsid w:val="00B91CE2"/>
    <w:rsid w:val="00B92B7B"/>
    <w:rsid w:val="00BA42CB"/>
    <w:rsid w:val="00BD747A"/>
    <w:rsid w:val="00C6554A"/>
    <w:rsid w:val="00CB0705"/>
    <w:rsid w:val="00D10D26"/>
    <w:rsid w:val="00DD3CAA"/>
    <w:rsid w:val="00DF5D02"/>
    <w:rsid w:val="00E37F89"/>
    <w:rsid w:val="00E51E02"/>
    <w:rsid w:val="00E773AC"/>
    <w:rsid w:val="00EC265D"/>
    <w:rsid w:val="00ED72F5"/>
    <w:rsid w:val="00ED7C44"/>
    <w:rsid w:val="00EE114B"/>
    <w:rsid w:val="00F0052B"/>
    <w:rsid w:val="00F721EF"/>
    <w:rsid w:val="00FB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1C46BE"/>
  <w15:chartTrackingRefBased/>
  <w15:docId w15:val="{905BB356-6B78-4C76-A1EE-F61749EC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B7B"/>
    <w:rPr>
      <w:rFonts w:ascii="Arial" w:hAnsi="Arial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84D53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7030A0"/>
      <w:sz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4074"/>
    <w:pPr>
      <w:keepNext/>
      <w:keepLines/>
      <w:numPr>
        <w:numId w:val="17"/>
      </w:numPr>
      <w:spacing w:before="240" w:after="0"/>
      <w:contextualSpacing/>
      <w:outlineLvl w:val="1"/>
    </w:pPr>
    <w:rPr>
      <w:rFonts w:eastAsiaTheme="majorEastAsia" w:cstheme="majorBidi"/>
      <w:i/>
      <w:sz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39EC"/>
    <w:pPr>
      <w:keepNext/>
      <w:keepLines/>
      <w:numPr>
        <w:numId w:val="18"/>
      </w:numPr>
      <w:spacing w:before="40" w:after="0"/>
      <w:outlineLvl w:val="2"/>
    </w:pPr>
    <w:rPr>
      <w:rFonts w:eastAsiaTheme="majorEastAsia" w:cstheme="majorBidi"/>
      <w:i/>
      <w:sz w:val="28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4D53"/>
    <w:rPr>
      <w:rFonts w:ascii="Arial" w:eastAsiaTheme="majorEastAsia" w:hAnsi="Arial" w:cstheme="majorBidi"/>
      <w:color w:val="7030A0"/>
      <w:sz w:val="48"/>
    </w:rPr>
  </w:style>
  <w:style w:type="character" w:customStyle="1" w:styleId="Ttulo2Car">
    <w:name w:val="Título 2 Car"/>
    <w:basedOn w:val="Fuentedeprrafopredeter"/>
    <w:link w:val="Ttulo2"/>
    <w:uiPriority w:val="9"/>
    <w:rsid w:val="00B92B7B"/>
    <w:rPr>
      <w:rFonts w:eastAsiaTheme="majorEastAsia" w:cstheme="majorBidi"/>
      <w:i/>
      <w:color w:val="FFFFFF" w:themeColor="background1"/>
      <w:sz w:val="32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365F91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365F91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039EC"/>
    <w:rPr>
      <w:rFonts w:ascii="Arial" w:eastAsiaTheme="majorEastAsia" w:hAnsi="Arial" w:cstheme="majorBidi"/>
      <w:i/>
      <w:color w:val="FFFFFF" w:themeColor="background1"/>
      <w:sz w:val="28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365F9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365F91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365F9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1F497D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/>
      <w:i/>
      <w:iCs/>
      <w:color w:val="365F91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365F91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4F6228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DD3CA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7739DC"/>
    <w:pPr>
      <w:spacing w:after="0"/>
    </w:pPr>
    <w:rPr>
      <w:rFonts w:asciiTheme="minorHAnsi" w:hAnsi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739DC"/>
    <w:pPr>
      <w:spacing w:after="0"/>
      <w:ind w:left="240"/>
    </w:pPr>
    <w:rPr>
      <w:rFonts w:asciiTheme="minorHAnsi" w:hAnsi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7739DC"/>
    <w:pPr>
      <w:spacing w:before="0" w:after="0"/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39DC"/>
    <w:pPr>
      <w:spacing w:before="0" w:after="0"/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39DC"/>
    <w:pPr>
      <w:spacing w:before="0" w:after="0"/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39DC"/>
    <w:pPr>
      <w:spacing w:before="0" w:after="0"/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39DC"/>
    <w:pPr>
      <w:spacing w:before="0" w:after="0"/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39DC"/>
    <w:pPr>
      <w:spacing w:before="0" w:after="0"/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39DC"/>
    <w:pPr>
      <w:spacing w:before="0" w:after="0"/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9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6\AppData\Roaming\Microsoft\Templates\Informe%20del%20alumno%20con%20foto.dotx" TargetMode="External"/></Relationships>
</file>

<file path=word/theme/theme1.xml><?xml version="1.0" encoding="utf-8"?>
<a:theme xmlns:a="http://schemas.openxmlformats.org/drawingml/2006/main" name="Theme1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0F36D-405E-4D7D-8B34-86B46FA15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alumno con foto.dotx</Template>
  <TotalTime>14</TotalTime>
  <Pages>10</Pages>
  <Words>1102</Words>
  <Characters>6066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PC6</dc:creator>
  <cp:keywords/>
  <dc:description/>
  <cp:lastModifiedBy>CopGi</cp:lastModifiedBy>
  <cp:revision>3</cp:revision>
  <dcterms:created xsi:type="dcterms:W3CDTF">2022-09-24T19:41:00Z</dcterms:created>
  <dcterms:modified xsi:type="dcterms:W3CDTF">2022-09-24T19:53:00Z</dcterms:modified>
</cp:coreProperties>
</file>